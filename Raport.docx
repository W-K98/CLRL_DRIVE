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050"/>
        <w:gridCol w:w="4030"/>
      </w:tblGrid>
      <w:tr w:rsidR="00A36F46" w14:paraId="3AA14481" w14:textId="77777777" w:rsidTr="000F5275">
        <w:trPr>
          <w:trHeight w:val="614"/>
        </w:trPr>
        <w:tc>
          <w:tcPr>
            <w:tcW w:w="4050" w:type="dxa"/>
          </w:tcPr>
          <w:p w14:paraId="43C8C48F" w14:textId="3C519156" w:rsidR="00A36F46" w:rsidRDefault="00A36F46" w:rsidP="00233E88">
            <w:pPr>
              <w:rPr>
                <w:rFonts w:ascii="Verdana" w:hAnsi="Verdana" w:cs="Verdana"/>
                <w:color w:val="auto"/>
                <w:spacing w:val="0"/>
                <w:szCs w:val="20"/>
              </w:rPr>
            </w:pPr>
          </w:p>
        </w:tc>
        <w:tc>
          <w:tcPr>
            <w:tcW w:w="4030" w:type="dxa"/>
          </w:tcPr>
          <w:p w14:paraId="08297CB1" w14:textId="2C9891D3" w:rsidR="00A36F46" w:rsidRDefault="001C4C2C" w:rsidP="009633A5">
            <w:pPr>
              <w:jc w:val="right"/>
              <w:rPr>
                <w:rFonts w:ascii="Verdana" w:hAnsi="Verdana" w:cs="Verdana"/>
                <w:color w:val="auto"/>
                <w:spacing w:val="0"/>
                <w:szCs w:val="20"/>
              </w:rPr>
            </w:pPr>
            <w:r>
              <w:rPr>
                <w:rFonts w:ascii="Verdana" w:hAnsi="Verdana" w:cs="Verdana"/>
                <w:color w:val="auto"/>
                <w:spacing w:val="0"/>
                <w:szCs w:val="20"/>
              </w:rPr>
              <w:t>Warszawa</w:t>
            </w:r>
            <w:r w:rsidR="00FA4307">
              <w:rPr>
                <w:rFonts w:ascii="Verdana" w:hAnsi="Verdana" w:cs="Verdana"/>
                <w:color w:val="auto"/>
                <w:spacing w:val="0"/>
                <w:szCs w:val="20"/>
              </w:rPr>
              <w:t>,</w:t>
            </w:r>
            <w:r w:rsidR="00A36F46" w:rsidRPr="006E5990">
              <w:rPr>
                <w:rFonts w:ascii="Verdana" w:hAnsi="Verdana" w:cs="Verdana"/>
                <w:color w:val="auto"/>
                <w:spacing w:val="0"/>
                <w:szCs w:val="20"/>
              </w:rPr>
              <w:t xml:space="preserve"> dn</w:t>
            </w:r>
            <w:r w:rsidR="00ED162D">
              <w:rPr>
                <w:rFonts w:ascii="Verdana" w:hAnsi="Verdana" w:cs="Verdana"/>
                <w:color w:val="auto"/>
                <w:spacing w:val="0"/>
                <w:szCs w:val="20"/>
              </w:rPr>
              <w:t>ia</w:t>
            </w:r>
            <w:r w:rsidR="00A36F46" w:rsidRPr="006E5990">
              <w:rPr>
                <w:rFonts w:ascii="Verdana" w:hAnsi="Verdana" w:cs="Verdana"/>
                <w:color w:val="auto"/>
                <w:spacing w:val="0"/>
                <w:szCs w:val="20"/>
              </w:rPr>
              <w:t xml:space="preserve"> </w:t>
            </w:r>
            <w:r w:rsidR="006C5CE6">
              <w:rPr>
                <w:rFonts w:ascii="Verdana" w:hAnsi="Verdana" w:cs="Verdana"/>
                <w:color w:val="auto"/>
                <w:spacing w:val="0"/>
                <w:szCs w:val="20"/>
              </w:rPr>
              <w:t>03</w:t>
            </w:r>
            <w:r w:rsidR="00A36F46" w:rsidRPr="006E5990">
              <w:rPr>
                <w:rFonts w:ascii="Verdana" w:hAnsi="Verdana" w:cs="Verdana"/>
                <w:color w:val="auto"/>
                <w:spacing w:val="0"/>
                <w:szCs w:val="20"/>
              </w:rPr>
              <w:t xml:space="preserve"> </w:t>
            </w:r>
            <w:r w:rsidR="00332E65">
              <w:rPr>
                <w:rFonts w:ascii="Verdana" w:hAnsi="Verdana" w:cs="Verdana"/>
                <w:color w:val="auto"/>
                <w:spacing w:val="0"/>
                <w:szCs w:val="20"/>
              </w:rPr>
              <w:t>września</w:t>
            </w:r>
            <w:r w:rsidR="00A36F46" w:rsidRPr="006E5990">
              <w:rPr>
                <w:rFonts w:ascii="Verdana" w:hAnsi="Verdana" w:cs="Verdana"/>
                <w:color w:val="auto"/>
                <w:spacing w:val="0"/>
                <w:szCs w:val="20"/>
              </w:rPr>
              <w:t xml:space="preserve"> 20</w:t>
            </w:r>
            <w:r w:rsidR="000F5275">
              <w:rPr>
                <w:rFonts w:ascii="Verdana" w:hAnsi="Verdana" w:cs="Verdana"/>
                <w:color w:val="auto"/>
                <w:spacing w:val="0"/>
                <w:szCs w:val="20"/>
              </w:rPr>
              <w:t>20</w:t>
            </w:r>
            <w:r w:rsidR="00ED162D">
              <w:rPr>
                <w:rFonts w:ascii="Verdana" w:hAnsi="Verdana" w:cs="Verdana"/>
                <w:color w:val="auto"/>
                <w:spacing w:val="0"/>
                <w:szCs w:val="20"/>
              </w:rPr>
              <w:t xml:space="preserve"> r.</w:t>
            </w:r>
          </w:p>
        </w:tc>
      </w:tr>
      <w:tr w:rsidR="00ED162D" w14:paraId="70B98920" w14:textId="77777777" w:rsidTr="000F5275">
        <w:trPr>
          <w:trHeight w:val="614"/>
        </w:trPr>
        <w:tc>
          <w:tcPr>
            <w:tcW w:w="4050" w:type="dxa"/>
          </w:tcPr>
          <w:p w14:paraId="2627E1D8" w14:textId="18CE8ECF" w:rsidR="00ED162D" w:rsidRDefault="00ED162D" w:rsidP="00233E88">
            <w:pPr>
              <w:rPr>
                <w:rFonts w:ascii="Verdana" w:hAnsi="Verdana" w:cs="Verdana"/>
                <w:color w:val="auto"/>
                <w:spacing w:val="0"/>
                <w:szCs w:val="20"/>
              </w:rPr>
            </w:pPr>
            <w:r>
              <w:rPr>
                <w:rFonts w:ascii="Verdana" w:hAnsi="Verdana" w:cs="Verdana"/>
                <w:color w:val="auto"/>
                <w:spacing w:val="0"/>
                <w:szCs w:val="20"/>
              </w:rPr>
              <w:t>[AB/XYZ</w:t>
            </w:r>
            <w:r w:rsidRPr="006E5990">
              <w:rPr>
                <w:rFonts w:ascii="Verdana" w:hAnsi="Verdana" w:cs="Verdana"/>
                <w:color w:val="auto"/>
                <w:spacing w:val="0"/>
                <w:szCs w:val="20"/>
              </w:rPr>
              <w:t>/</w:t>
            </w:r>
            <w:r>
              <w:rPr>
                <w:rFonts w:ascii="Verdana" w:hAnsi="Verdana" w:cs="Verdana"/>
                <w:color w:val="auto"/>
                <w:spacing w:val="0"/>
                <w:szCs w:val="20"/>
              </w:rPr>
              <w:t>000</w:t>
            </w:r>
            <w:r w:rsidRPr="006E5990">
              <w:rPr>
                <w:rFonts w:ascii="Verdana" w:hAnsi="Verdana" w:cs="Verdana"/>
                <w:color w:val="auto"/>
                <w:spacing w:val="0"/>
                <w:szCs w:val="20"/>
              </w:rPr>
              <w:t>/20</w:t>
            </w:r>
            <w:r>
              <w:rPr>
                <w:rFonts w:ascii="Verdana" w:hAnsi="Verdana" w:cs="Verdana"/>
                <w:color w:val="auto"/>
                <w:spacing w:val="0"/>
                <w:szCs w:val="20"/>
              </w:rPr>
              <w:t>20]</w:t>
            </w:r>
          </w:p>
        </w:tc>
        <w:tc>
          <w:tcPr>
            <w:tcW w:w="4030" w:type="dxa"/>
          </w:tcPr>
          <w:p w14:paraId="630FD05E" w14:textId="77777777" w:rsidR="00ED162D" w:rsidRDefault="00ED162D" w:rsidP="009633A5">
            <w:pPr>
              <w:jc w:val="right"/>
              <w:rPr>
                <w:rFonts w:ascii="Verdana" w:hAnsi="Verdana" w:cs="Verdana"/>
                <w:color w:val="auto"/>
                <w:spacing w:val="0"/>
                <w:szCs w:val="20"/>
              </w:rPr>
            </w:pPr>
          </w:p>
        </w:tc>
      </w:tr>
    </w:tbl>
    <w:p w14:paraId="57CDD72A" w14:textId="1BAD885D" w:rsidR="006E5990" w:rsidRPr="006E5990" w:rsidRDefault="00ED162D" w:rsidP="00A36F46">
      <w:pPr>
        <w:pStyle w:val="LukSzanownaPani"/>
        <w:spacing w:before="520"/>
      </w:pPr>
      <w:r>
        <w:t>Pan</w:t>
      </w:r>
    </w:p>
    <w:p w14:paraId="0EC438FB" w14:textId="2B61A574" w:rsidR="006E5990" w:rsidRPr="00D005B3" w:rsidRDefault="008906FB" w:rsidP="00D005B3">
      <w:pPr>
        <w:pStyle w:val="LukImiiNazwwisko"/>
      </w:pPr>
      <w:r>
        <w:t>Wiktor Książek</w:t>
      </w:r>
    </w:p>
    <w:p w14:paraId="18CABD0B" w14:textId="773CD99A" w:rsidR="006E5990" w:rsidRPr="006E5990" w:rsidRDefault="008906FB" w:rsidP="00D005B3">
      <w:pPr>
        <w:pStyle w:val="LucInstytut"/>
      </w:pPr>
      <w:r>
        <w:t>stażysta</w:t>
      </w:r>
    </w:p>
    <w:p w14:paraId="7FDCD77F" w14:textId="77777777" w:rsidR="00ED162D" w:rsidRDefault="00ED162D" w:rsidP="00B16679">
      <w:pPr>
        <w:pStyle w:val="Nagwek1"/>
      </w:pPr>
    </w:p>
    <w:p w14:paraId="1646C60E" w14:textId="346F5281" w:rsidR="006E5990" w:rsidRPr="007F6271" w:rsidRDefault="00C730DB" w:rsidP="005D1495">
      <w:pPr>
        <w:pStyle w:val="LukNagloweklistu"/>
      </w:pPr>
      <w:r>
        <w:t xml:space="preserve">System zdalnego pomiaru temperatury z zastosowaniem płytki uruchomieniowej </w:t>
      </w:r>
      <w:proofErr w:type="spellStart"/>
      <w:r>
        <w:t>Arduino</w:t>
      </w:r>
      <w:proofErr w:type="spellEnd"/>
      <w:r>
        <w:t xml:space="preserve"> UNO</w:t>
      </w:r>
    </w:p>
    <w:p w14:paraId="3428D40A" w14:textId="30D4F764" w:rsidR="00D40690" w:rsidRPr="00526CDD" w:rsidRDefault="00C730DB" w:rsidP="00B61F8A">
      <w:pPr>
        <w:rPr>
          <w:rFonts w:ascii="Verdana" w:hAnsi="Verdana" w:cs="Verdana"/>
          <w:color w:val="auto"/>
          <w:spacing w:val="0"/>
          <w:szCs w:val="20"/>
        </w:rPr>
      </w:pPr>
      <w:r>
        <w:t>Projekt wykonano we współpracy z Panem Sebastianem Buczkiem</w:t>
      </w:r>
    </w:p>
    <w:p w14:paraId="1D5B4C04" w14:textId="42ED9651" w:rsidR="00D40690" w:rsidRDefault="00D40690" w:rsidP="00821F16">
      <w:pPr>
        <w:pStyle w:val="LucZwyrazami"/>
      </w:pPr>
      <w:r>
        <w:t>Z wyrazami szacunku</w:t>
      </w:r>
    </w:p>
    <w:p w14:paraId="33315174" w14:textId="64234841" w:rsidR="0023711E" w:rsidRDefault="0023711E" w:rsidP="00B72679">
      <w:pPr>
        <w:pStyle w:val="Bezodstpw"/>
        <w:ind w:firstLine="4111"/>
      </w:pPr>
      <w:r>
        <w:t>Opiekun</w:t>
      </w:r>
    </w:p>
    <w:p w14:paraId="527FFAC3" w14:textId="63363F90" w:rsidR="00D40690" w:rsidRPr="00821F16" w:rsidRDefault="00D40690" w:rsidP="00B72679">
      <w:pPr>
        <w:pStyle w:val="Bezodstpw"/>
        <w:ind w:firstLine="4111"/>
      </w:pPr>
      <w:r w:rsidRPr="00821F16">
        <w:t xml:space="preserve">dr </w:t>
      </w:r>
      <w:r w:rsidR="001560B3">
        <w:t>Dariusz</w:t>
      </w:r>
      <w:r w:rsidRPr="00821F16">
        <w:t xml:space="preserve"> </w:t>
      </w:r>
      <w:r w:rsidR="006C5CE6">
        <w:t>Świerczyński</w:t>
      </w:r>
    </w:p>
    <w:p w14:paraId="12C3E55B" w14:textId="4E1C8CE3" w:rsidR="0084396A" w:rsidRDefault="001560B3" w:rsidP="00B72679">
      <w:pPr>
        <w:pStyle w:val="Bezodstpw"/>
        <w:ind w:firstLine="4111"/>
      </w:pPr>
      <w:r>
        <w:t>Główny Specjalista</w:t>
      </w:r>
    </w:p>
    <w:p w14:paraId="004297B9" w14:textId="77777777" w:rsidR="00ED2582" w:rsidRDefault="00ED2582" w:rsidP="00821F16">
      <w:pPr>
        <w:pStyle w:val="Bezodstpw"/>
      </w:pPr>
    </w:p>
    <w:p w14:paraId="15C34883" w14:textId="77777777" w:rsidR="00ED2582" w:rsidRDefault="00ED2582" w:rsidP="00821F16">
      <w:pPr>
        <w:pStyle w:val="Bezodstpw"/>
      </w:pPr>
    </w:p>
    <w:p w14:paraId="7FC174D2" w14:textId="77777777" w:rsidR="00ED2582" w:rsidRDefault="00ED2582" w:rsidP="00821F16">
      <w:pPr>
        <w:pStyle w:val="Bezodstpw"/>
      </w:pPr>
    </w:p>
    <w:p w14:paraId="3BABA371" w14:textId="77777777" w:rsidR="00ED2582" w:rsidRDefault="00ED2582" w:rsidP="00821F16">
      <w:pPr>
        <w:pStyle w:val="Bezodstpw"/>
      </w:pPr>
    </w:p>
    <w:p w14:paraId="42A9FB8B" w14:textId="77777777" w:rsidR="00ED2582" w:rsidRDefault="00ED2582" w:rsidP="00821F16">
      <w:pPr>
        <w:pStyle w:val="Bezodstpw"/>
      </w:pPr>
    </w:p>
    <w:p w14:paraId="0E23E701" w14:textId="77777777" w:rsidR="00ED2582" w:rsidRDefault="00ED2582" w:rsidP="00821F16">
      <w:pPr>
        <w:pStyle w:val="Bezodstpw"/>
      </w:pPr>
    </w:p>
    <w:p w14:paraId="1261CD3C" w14:textId="77777777" w:rsidR="00ED2582" w:rsidRDefault="00ED2582" w:rsidP="00821F16">
      <w:pPr>
        <w:pStyle w:val="Bezodstpw"/>
      </w:pPr>
    </w:p>
    <w:p w14:paraId="5A618EE7" w14:textId="60DDB67C" w:rsidR="00ED2582" w:rsidRDefault="00ED2582" w:rsidP="00821F16">
      <w:pPr>
        <w:pStyle w:val="Bezodstpw"/>
      </w:pPr>
    </w:p>
    <w:p w14:paraId="34AEAB75" w14:textId="2BF47D60" w:rsidR="00A525E2" w:rsidRDefault="00A525E2" w:rsidP="00821F16">
      <w:pPr>
        <w:pStyle w:val="Bezodstpw"/>
      </w:pPr>
    </w:p>
    <w:p w14:paraId="5D7A857E" w14:textId="406026C3" w:rsidR="00A525E2" w:rsidRDefault="00A525E2" w:rsidP="00821F16">
      <w:pPr>
        <w:pStyle w:val="Bezodstpw"/>
      </w:pPr>
    </w:p>
    <w:p w14:paraId="43BBE793" w14:textId="1AAFB8FD" w:rsidR="00A525E2" w:rsidRDefault="00A525E2" w:rsidP="00821F16">
      <w:pPr>
        <w:pStyle w:val="Bezodstpw"/>
      </w:pPr>
    </w:p>
    <w:p w14:paraId="6258796E" w14:textId="2FAC677C" w:rsidR="00A525E2" w:rsidRDefault="00A525E2" w:rsidP="00821F16">
      <w:pPr>
        <w:pStyle w:val="Bezodstpw"/>
      </w:pPr>
    </w:p>
    <w:p w14:paraId="5EBB8CF7" w14:textId="6258BD71" w:rsidR="001F0C50" w:rsidRDefault="001F0C50" w:rsidP="001F0C50">
      <w:pPr>
        <w:pStyle w:val="LukNagloweklistu"/>
      </w:pPr>
    </w:p>
    <w:sdt>
      <w:sdtPr>
        <w:rPr>
          <w:rFonts w:asciiTheme="minorHAnsi" w:eastAsiaTheme="minorHAnsi" w:hAnsiTheme="minorHAnsi" w:cstheme="minorBidi"/>
          <w:color w:val="000000" w:themeColor="background1"/>
          <w:spacing w:val="4"/>
          <w:sz w:val="20"/>
          <w:szCs w:val="22"/>
          <w:lang w:eastAsia="en-US"/>
        </w:rPr>
        <w:id w:val="-1243408399"/>
        <w:docPartObj>
          <w:docPartGallery w:val="Table of Contents"/>
          <w:docPartUnique/>
        </w:docPartObj>
      </w:sdtPr>
      <w:sdtEndPr>
        <w:rPr>
          <w:b/>
          <w:bCs/>
        </w:rPr>
      </w:sdtEndPr>
      <w:sdtContent>
        <w:p w14:paraId="4EF5F274" w14:textId="1ECD289B" w:rsidR="009E680E" w:rsidRDefault="009E680E">
          <w:pPr>
            <w:pStyle w:val="Nagwekspisutreci"/>
          </w:pPr>
          <w:r>
            <w:t>Spis treści</w:t>
          </w:r>
        </w:p>
        <w:p w14:paraId="4BFB55C2" w14:textId="0BDB5B6E" w:rsidR="00C730DB" w:rsidRDefault="009E680E">
          <w:pPr>
            <w:pStyle w:val="Spistreci1"/>
            <w:tabs>
              <w:tab w:val="right" w:leader="dot" w:pos="8153"/>
            </w:tabs>
            <w:rPr>
              <w:rFonts w:eastAsiaTheme="minorEastAsia"/>
              <w:noProof/>
              <w:color w:val="auto"/>
              <w:spacing w:val="0"/>
              <w:sz w:val="22"/>
              <w:lang w:eastAsia="pl-PL"/>
            </w:rPr>
          </w:pPr>
          <w:r>
            <w:fldChar w:fldCharType="begin"/>
          </w:r>
          <w:r>
            <w:instrText xml:space="preserve"> TOC \o "1-3" \h \z \u </w:instrText>
          </w:r>
          <w:r>
            <w:fldChar w:fldCharType="separate"/>
          </w:r>
          <w:hyperlink w:anchor="_Toc49459120" w:history="1">
            <w:r w:rsidR="00C730DB" w:rsidRPr="00BE0454">
              <w:rPr>
                <w:rStyle w:val="Hipercze"/>
                <w:noProof/>
              </w:rPr>
              <w:t>1. Ogólny opis płytki uruchomieniowej Arduino Uno</w:t>
            </w:r>
            <w:r w:rsidR="00C730DB">
              <w:rPr>
                <w:noProof/>
                <w:webHidden/>
              </w:rPr>
              <w:tab/>
            </w:r>
            <w:r w:rsidR="00C730DB">
              <w:rPr>
                <w:noProof/>
                <w:webHidden/>
              </w:rPr>
              <w:fldChar w:fldCharType="begin"/>
            </w:r>
            <w:r w:rsidR="00C730DB">
              <w:rPr>
                <w:noProof/>
                <w:webHidden/>
              </w:rPr>
              <w:instrText xml:space="preserve"> PAGEREF _Toc49459120 \h </w:instrText>
            </w:r>
            <w:r w:rsidR="00C730DB">
              <w:rPr>
                <w:noProof/>
                <w:webHidden/>
              </w:rPr>
            </w:r>
            <w:r w:rsidR="00C730DB">
              <w:rPr>
                <w:noProof/>
                <w:webHidden/>
              </w:rPr>
              <w:fldChar w:fldCharType="separate"/>
            </w:r>
            <w:r w:rsidR="007F3C64">
              <w:rPr>
                <w:noProof/>
                <w:webHidden/>
              </w:rPr>
              <w:t>3</w:t>
            </w:r>
            <w:r w:rsidR="00C730DB">
              <w:rPr>
                <w:noProof/>
                <w:webHidden/>
              </w:rPr>
              <w:fldChar w:fldCharType="end"/>
            </w:r>
          </w:hyperlink>
        </w:p>
        <w:p w14:paraId="0415E200" w14:textId="715D11DF" w:rsidR="00C730DB" w:rsidRDefault="00F00895">
          <w:pPr>
            <w:pStyle w:val="Spistreci1"/>
            <w:tabs>
              <w:tab w:val="right" w:leader="dot" w:pos="8153"/>
            </w:tabs>
            <w:rPr>
              <w:rFonts w:eastAsiaTheme="minorEastAsia"/>
              <w:noProof/>
              <w:color w:val="auto"/>
              <w:spacing w:val="0"/>
              <w:sz w:val="22"/>
              <w:lang w:eastAsia="pl-PL"/>
            </w:rPr>
          </w:pPr>
          <w:hyperlink w:anchor="_Toc49459121" w:history="1">
            <w:r w:rsidR="00C730DB" w:rsidRPr="00BE0454">
              <w:rPr>
                <w:rStyle w:val="Hipercze"/>
                <w:noProof/>
              </w:rPr>
              <w:t>2. Instalowanie środowiska Arduino IDE oraz konfiguracja płytki Arduino.</w:t>
            </w:r>
            <w:r w:rsidR="00C730DB">
              <w:rPr>
                <w:noProof/>
                <w:webHidden/>
              </w:rPr>
              <w:tab/>
            </w:r>
            <w:r w:rsidR="00C730DB">
              <w:rPr>
                <w:noProof/>
                <w:webHidden/>
              </w:rPr>
              <w:fldChar w:fldCharType="begin"/>
            </w:r>
            <w:r w:rsidR="00C730DB">
              <w:rPr>
                <w:noProof/>
                <w:webHidden/>
              </w:rPr>
              <w:instrText xml:space="preserve"> PAGEREF _Toc49459121 \h </w:instrText>
            </w:r>
            <w:r w:rsidR="00C730DB">
              <w:rPr>
                <w:noProof/>
                <w:webHidden/>
              </w:rPr>
            </w:r>
            <w:r w:rsidR="00C730DB">
              <w:rPr>
                <w:noProof/>
                <w:webHidden/>
              </w:rPr>
              <w:fldChar w:fldCharType="separate"/>
            </w:r>
            <w:r w:rsidR="007F3C64">
              <w:rPr>
                <w:noProof/>
                <w:webHidden/>
              </w:rPr>
              <w:t>3</w:t>
            </w:r>
            <w:r w:rsidR="00C730DB">
              <w:rPr>
                <w:noProof/>
                <w:webHidden/>
              </w:rPr>
              <w:fldChar w:fldCharType="end"/>
            </w:r>
          </w:hyperlink>
        </w:p>
        <w:p w14:paraId="568BCA67" w14:textId="4539CA50" w:rsidR="00C730DB" w:rsidRDefault="00F00895">
          <w:pPr>
            <w:pStyle w:val="Spistreci1"/>
            <w:tabs>
              <w:tab w:val="right" w:leader="dot" w:pos="8153"/>
            </w:tabs>
            <w:rPr>
              <w:rFonts w:eastAsiaTheme="minorEastAsia"/>
              <w:noProof/>
              <w:color w:val="auto"/>
              <w:spacing w:val="0"/>
              <w:sz w:val="22"/>
              <w:lang w:eastAsia="pl-PL"/>
            </w:rPr>
          </w:pPr>
          <w:hyperlink w:anchor="_Toc49459122" w:history="1">
            <w:r w:rsidR="00C730DB" w:rsidRPr="00BE0454">
              <w:rPr>
                <w:rStyle w:val="Hipercze"/>
                <w:noProof/>
              </w:rPr>
              <w:t>3. Pomiary temperatur</w:t>
            </w:r>
            <w:r w:rsidR="00C730DB">
              <w:rPr>
                <w:noProof/>
                <w:webHidden/>
              </w:rPr>
              <w:tab/>
            </w:r>
            <w:r w:rsidR="00C730DB">
              <w:rPr>
                <w:noProof/>
                <w:webHidden/>
              </w:rPr>
              <w:fldChar w:fldCharType="begin"/>
            </w:r>
            <w:r w:rsidR="00C730DB">
              <w:rPr>
                <w:noProof/>
                <w:webHidden/>
              </w:rPr>
              <w:instrText xml:space="preserve"> PAGEREF _Toc49459122 \h </w:instrText>
            </w:r>
            <w:r w:rsidR="00C730DB">
              <w:rPr>
                <w:noProof/>
                <w:webHidden/>
              </w:rPr>
            </w:r>
            <w:r w:rsidR="00C730DB">
              <w:rPr>
                <w:noProof/>
                <w:webHidden/>
              </w:rPr>
              <w:fldChar w:fldCharType="separate"/>
            </w:r>
            <w:r w:rsidR="007F3C64">
              <w:rPr>
                <w:noProof/>
                <w:webHidden/>
              </w:rPr>
              <w:t>5</w:t>
            </w:r>
            <w:r w:rsidR="00C730DB">
              <w:rPr>
                <w:noProof/>
                <w:webHidden/>
              </w:rPr>
              <w:fldChar w:fldCharType="end"/>
            </w:r>
          </w:hyperlink>
        </w:p>
        <w:p w14:paraId="4BE0B84B" w14:textId="5F4F5282" w:rsidR="00C730DB" w:rsidRDefault="00F00895">
          <w:pPr>
            <w:pStyle w:val="Spistreci1"/>
            <w:tabs>
              <w:tab w:val="right" w:leader="dot" w:pos="8153"/>
            </w:tabs>
            <w:rPr>
              <w:rFonts w:eastAsiaTheme="minorEastAsia"/>
              <w:noProof/>
              <w:color w:val="auto"/>
              <w:spacing w:val="0"/>
              <w:sz w:val="22"/>
              <w:lang w:eastAsia="pl-PL"/>
            </w:rPr>
          </w:pPr>
          <w:hyperlink w:anchor="_Toc49459123" w:history="1">
            <w:r w:rsidR="00C730DB" w:rsidRPr="00BE0454">
              <w:rPr>
                <w:rStyle w:val="Hipercze"/>
                <w:noProof/>
              </w:rPr>
              <w:t>4. Zdalne monitorowanie temperatury za pomocą prostej strony HTML</w:t>
            </w:r>
            <w:r w:rsidR="00C730DB">
              <w:rPr>
                <w:noProof/>
                <w:webHidden/>
              </w:rPr>
              <w:tab/>
            </w:r>
            <w:r w:rsidR="00C730DB">
              <w:rPr>
                <w:noProof/>
                <w:webHidden/>
              </w:rPr>
              <w:fldChar w:fldCharType="begin"/>
            </w:r>
            <w:r w:rsidR="00C730DB">
              <w:rPr>
                <w:noProof/>
                <w:webHidden/>
              </w:rPr>
              <w:instrText xml:space="preserve"> PAGEREF _Toc49459123 \h </w:instrText>
            </w:r>
            <w:r w:rsidR="00C730DB">
              <w:rPr>
                <w:noProof/>
                <w:webHidden/>
              </w:rPr>
            </w:r>
            <w:r w:rsidR="00C730DB">
              <w:rPr>
                <w:noProof/>
                <w:webHidden/>
              </w:rPr>
              <w:fldChar w:fldCharType="separate"/>
            </w:r>
            <w:r w:rsidR="007F3C64">
              <w:rPr>
                <w:noProof/>
                <w:webHidden/>
              </w:rPr>
              <w:t>8</w:t>
            </w:r>
            <w:r w:rsidR="00C730DB">
              <w:rPr>
                <w:noProof/>
                <w:webHidden/>
              </w:rPr>
              <w:fldChar w:fldCharType="end"/>
            </w:r>
          </w:hyperlink>
        </w:p>
        <w:p w14:paraId="070AFE26" w14:textId="57FDE129" w:rsidR="00C730DB" w:rsidRDefault="00F00895">
          <w:pPr>
            <w:pStyle w:val="Spistreci1"/>
            <w:tabs>
              <w:tab w:val="right" w:leader="dot" w:pos="8153"/>
            </w:tabs>
            <w:rPr>
              <w:rFonts w:eastAsiaTheme="minorEastAsia"/>
              <w:noProof/>
              <w:color w:val="auto"/>
              <w:spacing w:val="0"/>
              <w:sz w:val="22"/>
              <w:lang w:eastAsia="pl-PL"/>
            </w:rPr>
          </w:pPr>
          <w:hyperlink w:anchor="_Toc49459124" w:history="1">
            <w:r w:rsidR="00C730DB" w:rsidRPr="00BE0454">
              <w:rPr>
                <w:rStyle w:val="Hipercze"/>
                <w:noProof/>
              </w:rPr>
              <w:t>5. Podłączenie płytki Arduino Uno do wyświetlacza LCD przez konwerter I2C</w:t>
            </w:r>
            <w:r w:rsidR="00C730DB">
              <w:rPr>
                <w:noProof/>
                <w:webHidden/>
              </w:rPr>
              <w:tab/>
            </w:r>
            <w:r w:rsidR="00C730DB">
              <w:rPr>
                <w:noProof/>
                <w:webHidden/>
              </w:rPr>
              <w:fldChar w:fldCharType="begin"/>
            </w:r>
            <w:r w:rsidR="00C730DB">
              <w:rPr>
                <w:noProof/>
                <w:webHidden/>
              </w:rPr>
              <w:instrText xml:space="preserve"> PAGEREF _Toc49459124 \h </w:instrText>
            </w:r>
            <w:r w:rsidR="00C730DB">
              <w:rPr>
                <w:noProof/>
                <w:webHidden/>
              </w:rPr>
            </w:r>
            <w:r w:rsidR="00C730DB">
              <w:rPr>
                <w:noProof/>
                <w:webHidden/>
              </w:rPr>
              <w:fldChar w:fldCharType="separate"/>
            </w:r>
            <w:r w:rsidR="007F3C64">
              <w:rPr>
                <w:noProof/>
                <w:webHidden/>
              </w:rPr>
              <w:t>14</w:t>
            </w:r>
            <w:r w:rsidR="00C730DB">
              <w:rPr>
                <w:noProof/>
                <w:webHidden/>
              </w:rPr>
              <w:fldChar w:fldCharType="end"/>
            </w:r>
          </w:hyperlink>
        </w:p>
        <w:p w14:paraId="4BC4B6AB" w14:textId="2B0FEC13" w:rsidR="00C730DB" w:rsidRDefault="00F00895">
          <w:pPr>
            <w:pStyle w:val="Spistreci1"/>
            <w:tabs>
              <w:tab w:val="right" w:leader="dot" w:pos="8153"/>
            </w:tabs>
            <w:rPr>
              <w:rFonts w:eastAsiaTheme="minorEastAsia"/>
              <w:noProof/>
              <w:color w:val="auto"/>
              <w:spacing w:val="0"/>
              <w:sz w:val="22"/>
              <w:lang w:eastAsia="pl-PL"/>
            </w:rPr>
          </w:pPr>
          <w:hyperlink w:anchor="_Toc49459125" w:history="1">
            <w:r w:rsidR="00C730DB" w:rsidRPr="00BE0454">
              <w:rPr>
                <w:rStyle w:val="Hipercze"/>
                <w:noProof/>
              </w:rPr>
              <w:t>6. Optymalizacja oprogramowania z użyciem przerwań</w:t>
            </w:r>
            <w:r w:rsidR="00C730DB">
              <w:rPr>
                <w:noProof/>
                <w:webHidden/>
              </w:rPr>
              <w:tab/>
            </w:r>
            <w:r w:rsidR="00C730DB">
              <w:rPr>
                <w:noProof/>
                <w:webHidden/>
              </w:rPr>
              <w:fldChar w:fldCharType="begin"/>
            </w:r>
            <w:r w:rsidR="00C730DB">
              <w:rPr>
                <w:noProof/>
                <w:webHidden/>
              </w:rPr>
              <w:instrText xml:space="preserve"> PAGEREF _Toc49459125 \h </w:instrText>
            </w:r>
            <w:r w:rsidR="00C730DB">
              <w:rPr>
                <w:noProof/>
                <w:webHidden/>
              </w:rPr>
            </w:r>
            <w:r w:rsidR="00C730DB">
              <w:rPr>
                <w:noProof/>
                <w:webHidden/>
              </w:rPr>
              <w:fldChar w:fldCharType="separate"/>
            </w:r>
            <w:r w:rsidR="007F3C64">
              <w:rPr>
                <w:noProof/>
                <w:webHidden/>
              </w:rPr>
              <w:t>19</w:t>
            </w:r>
            <w:r w:rsidR="00C730DB">
              <w:rPr>
                <w:noProof/>
                <w:webHidden/>
              </w:rPr>
              <w:fldChar w:fldCharType="end"/>
            </w:r>
          </w:hyperlink>
        </w:p>
        <w:p w14:paraId="54A0A72B" w14:textId="68A38517" w:rsidR="00C730DB" w:rsidRDefault="00F00895">
          <w:pPr>
            <w:pStyle w:val="Spistreci1"/>
            <w:tabs>
              <w:tab w:val="right" w:leader="dot" w:pos="8153"/>
            </w:tabs>
            <w:rPr>
              <w:rFonts w:eastAsiaTheme="minorEastAsia"/>
              <w:noProof/>
              <w:color w:val="auto"/>
              <w:spacing w:val="0"/>
              <w:sz w:val="22"/>
              <w:lang w:eastAsia="pl-PL"/>
            </w:rPr>
          </w:pPr>
          <w:hyperlink w:anchor="_Toc49459126" w:history="1">
            <w:r w:rsidR="00C730DB" w:rsidRPr="00BE0454">
              <w:rPr>
                <w:rStyle w:val="Hipercze"/>
                <w:noProof/>
              </w:rPr>
              <w:t>7. Wprowadzenie komunikacji UDP</w:t>
            </w:r>
            <w:r w:rsidR="00C730DB">
              <w:rPr>
                <w:noProof/>
                <w:webHidden/>
              </w:rPr>
              <w:tab/>
            </w:r>
            <w:r w:rsidR="00C730DB">
              <w:rPr>
                <w:noProof/>
                <w:webHidden/>
              </w:rPr>
              <w:fldChar w:fldCharType="begin"/>
            </w:r>
            <w:r w:rsidR="00C730DB">
              <w:rPr>
                <w:noProof/>
                <w:webHidden/>
              </w:rPr>
              <w:instrText xml:space="preserve"> PAGEREF _Toc49459126 \h </w:instrText>
            </w:r>
            <w:r w:rsidR="00C730DB">
              <w:rPr>
                <w:noProof/>
                <w:webHidden/>
              </w:rPr>
            </w:r>
            <w:r w:rsidR="00C730DB">
              <w:rPr>
                <w:noProof/>
                <w:webHidden/>
              </w:rPr>
              <w:fldChar w:fldCharType="separate"/>
            </w:r>
            <w:r w:rsidR="007F3C64">
              <w:rPr>
                <w:noProof/>
                <w:webHidden/>
              </w:rPr>
              <w:t>23</w:t>
            </w:r>
            <w:r w:rsidR="00C730DB">
              <w:rPr>
                <w:noProof/>
                <w:webHidden/>
              </w:rPr>
              <w:fldChar w:fldCharType="end"/>
            </w:r>
          </w:hyperlink>
        </w:p>
        <w:p w14:paraId="7C0BEC62" w14:textId="323A0FC9" w:rsidR="009E680E" w:rsidRDefault="009E680E">
          <w:pPr>
            <w:rPr>
              <w:b/>
              <w:bCs/>
            </w:rPr>
          </w:pPr>
          <w:r>
            <w:rPr>
              <w:b/>
              <w:bCs/>
            </w:rPr>
            <w:fldChar w:fldCharType="end"/>
          </w:r>
        </w:p>
        <w:p w14:paraId="54CFC68C" w14:textId="77777777" w:rsidR="009E680E" w:rsidRDefault="009E680E">
          <w:pPr>
            <w:rPr>
              <w:b/>
              <w:bCs/>
            </w:rPr>
          </w:pPr>
        </w:p>
        <w:p w14:paraId="34568663" w14:textId="77777777" w:rsidR="009E680E" w:rsidRDefault="009E680E">
          <w:pPr>
            <w:rPr>
              <w:b/>
              <w:bCs/>
            </w:rPr>
          </w:pPr>
        </w:p>
        <w:p w14:paraId="01E0C738" w14:textId="77777777" w:rsidR="009E680E" w:rsidRDefault="009E680E">
          <w:pPr>
            <w:rPr>
              <w:b/>
              <w:bCs/>
            </w:rPr>
          </w:pPr>
        </w:p>
        <w:p w14:paraId="7ACECB21" w14:textId="77777777" w:rsidR="009E680E" w:rsidRDefault="009E680E">
          <w:pPr>
            <w:rPr>
              <w:b/>
              <w:bCs/>
            </w:rPr>
          </w:pPr>
        </w:p>
        <w:p w14:paraId="278AD8EE" w14:textId="77777777" w:rsidR="009E680E" w:rsidRDefault="009E680E">
          <w:pPr>
            <w:rPr>
              <w:b/>
              <w:bCs/>
            </w:rPr>
          </w:pPr>
        </w:p>
        <w:p w14:paraId="64F705B4" w14:textId="77777777" w:rsidR="009E680E" w:rsidRDefault="009E680E">
          <w:pPr>
            <w:rPr>
              <w:b/>
              <w:bCs/>
            </w:rPr>
          </w:pPr>
        </w:p>
        <w:p w14:paraId="43AE0425" w14:textId="77777777" w:rsidR="009E680E" w:rsidRDefault="009E680E">
          <w:pPr>
            <w:rPr>
              <w:b/>
              <w:bCs/>
            </w:rPr>
          </w:pPr>
        </w:p>
        <w:p w14:paraId="45D4DFC2" w14:textId="77777777" w:rsidR="009E680E" w:rsidRDefault="009E680E">
          <w:pPr>
            <w:rPr>
              <w:b/>
              <w:bCs/>
            </w:rPr>
          </w:pPr>
        </w:p>
        <w:p w14:paraId="0F0814C6" w14:textId="77777777" w:rsidR="009E680E" w:rsidRDefault="009E680E">
          <w:pPr>
            <w:rPr>
              <w:b/>
              <w:bCs/>
            </w:rPr>
          </w:pPr>
        </w:p>
        <w:p w14:paraId="76AD7C4F" w14:textId="77777777" w:rsidR="009E680E" w:rsidRDefault="009E680E">
          <w:pPr>
            <w:rPr>
              <w:b/>
              <w:bCs/>
            </w:rPr>
          </w:pPr>
        </w:p>
        <w:p w14:paraId="6799623C" w14:textId="77777777" w:rsidR="009E680E" w:rsidRDefault="009E680E">
          <w:pPr>
            <w:rPr>
              <w:b/>
              <w:bCs/>
            </w:rPr>
          </w:pPr>
        </w:p>
        <w:p w14:paraId="661EE558" w14:textId="77777777" w:rsidR="009E680E" w:rsidRDefault="009E680E">
          <w:pPr>
            <w:rPr>
              <w:b/>
              <w:bCs/>
            </w:rPr>
          </w:pPr>
        </w:p>
        <w:p w14:paraId="2EE73F36" w14:textId="77777777" w:rsidR="009E680E" w:rsidRDefault="009E680E">
          <w:pPr>
            <w:rPr>
              <w:b/>
              <w:bCs/>
            </w:rPr>
          </w:pPr>
        </w:p>
        <w:p w14:paraId="4C631CD7" w14:textId="54ECE2FF" w:rsidR="009E680E" w:rsidRDefault="00F00895"/>
      </w:sdtContent>
    </w:sdt>
    <w:p w14:paraId="0C38F40C" w14:textId="3D6C95B0" w:rsidR="003E48A3" w:rsidRDefault="003E48A3" w:rsidP="00B16679">
      <w:pPr>
        <w:pStyle w:val="Nagwek1"/>
      </w:pPr>
      <w:bookmarkStart w:id="0" w:name="_Toc49459120"/>
      <w:r>
        <w:lastRenderedPageBreak/>
        <w:t xml:space="preserve">1. Ogólny opis płytki uruchomieniowej </w:t>
      </w:r>
      <w:proofErr w:type="spellStart"/>
      <w:r>
        <w:t>Arduino</w:t>
      </w:r>
      <w:proofErr w:type="spellEnd"/>
      <w:r>
        <w:t xml:space="preserve"> Uno</w:t>
      </w:r>
      <w:bookmarkEnd w:id="0"/>
    </w:p>
    <w:p w14:paraId="09B75C81" w14:textId="352F4059" w:rsidR="003E48A3" w:rsidRDefault="003E48A3" w:rsidP="003E48A3"/>
    <w:p w14:paraId="70C478DC" w14:textId="0CBE5FBE" w:rsidR="00FE5B88" w:rsidRDefault="00FE5B88" w:rsidP="003E48A3">
      <w:r>
        <w:t xml:space="preserve">W projekcie wykorzystana zostanie płytka uruchomieniowa </w:t>
      </w:r>
      <w:proofErr w:type="spellStart"/>
      <w:r>
        <w:t>Arduino</w:t>
      </w:r>
      <w:proofErr w:type="spellEnd"/>
      <w:r>
        <w:t xml:space="preserve"> Uno. Z racji zaistnienia problemów z kompatybilnością </w:t>
      </w:r>
      <w:r w:rsidR="007A6BD9">
        <w:t xml:space="preserve">zrezygnowano w późniejszych rozdziałach z platformy </w:t>
      </w:r>
      <w:proofErr w:type="spellStart"/>
      <w:r w:rsidR="007A6BD9">
        <w:t>Arduino</w:t>
      </w:r>
      <w:proofErr w:type="spellEnd"/>
      <w:r w:rsidR="007A6BD9">
        <w:t xml:space="preserve"> </w:t>
      </w:r>
      <w:proofErr w:type="spellStart"/>
      <w:r w:rsidR="007A6BD9">
        <w:t>Due</w:t>
      </w:r>
      <w:proofErr w:type="spellEnd"/>
      <w:r w:rsidR="007A6BD9">
        <w:t>.</w:t>
      </w:r>
    </w:p>
    <w:p w14:paraId="7E6BC53A" w14:textId="53025827" w:rsidR="007A6BD9" w:rsidRDefault="007A6BD9" w:rsidP="003E48A3">
      <w:proofErr w:type="spellStart"/>
      <w:r>
        <w:t>Arduino</w:t>
      </w:r>
      <w:proofErr w:type="spellEnd"/>
      <w:r>
        <w:t xml:space="preserve"> Uno jest to płytka uruchomieniowa wykorzystująca 8-bitowy mikrokontroler AVR </w:t>
      </w:r>
      <w:r w:rsidRPr="007A6BD9">
        <w:t>ATmega328</w:t>
      </w:r>
      <w:r>
        <w:t>. Zasilana jest ona napięciem stałym o wartości od 6 do 20 woltów.</w:t>
      </w:r>
      <w:r w:rsidR="00DA30B4">
        <w:t xml:space="preserve"> Mikrokontroler posiada 2kB pamięci SRAM, 16kB pamięci Flash oraz 1kB pamięci EEPROM. Mikrokontroler taktowany jest z częstotliwością 16 MHz, która jest uzyskiwana z pomocą zewnętrznego rezonatora kwarcowego.</w:t>
      </w:r>
      <w:r w:rsidR="00DD4281">
        <w:t xml:space="preserve"> Płytka posiada 14 wyjść cyfrowych o ogólnym przeznaczeniu, 6 wyjść analogowych</w:t>
      </w:r>
      <w:r w:rsidR="00AB135F">
        <w:t xml:space="preserve"> (każdy z tych 20 </w:t>
      </w:r>
      <w:proofErr w:type="spellStart"/>
      <w:r w:rsidR="00AB135F">
        <w:t>pinów</w:t>
      </w:r>
      <w:proofErr w:type="spellEnd"/>
      <w:r w:rsidR="00AB135F">
        <w:t xml:space="preserve"> ma wydajność prądową na poziomie około 40mA)</w:t>
      </w:r>
      <w:r w:rsidR="00DD4281">
        <w:t xml:space="preserve"> oraz piny służące do zasilania napięciem 5V oraz 3,3V. Poziomy napięcia w wyjściach logicznych wynoszą 5V. Układ można resetować hard</w:t>
      </w:r>
      <w:r w:rsidR="00850710">
        <w:t xml:space="preserve">warowo z naciskając czerwony przycisk umieszczony w sąsiedztwie portu USB płytki. Układ jest dodatkowo wyposażony w zespół </w:t>
      </w:r>
      <w:proofErr w:type="spellStart"/>
      <w:r w:rsidR="00850710">
        <w:t>dió</w:t>
      </w:r>
      <w:r w:rsidR="00FA7BDF">
        <w:t>d</w:t>
      </w:r>
      <w:proofErr w:type="spellEnd"/>
      <w:r w:rsidR="00FA7BDF">
        <w:t>, które między innymi informują nas o wymianie danych przez port USB (diody oznaczone TX i RX)</w:t>
      </w:r>
      <w:r w:rsidR="00850710">
        <w:t xml:space="preserve"> </w:t>
      </w:r>
      <w:r w:rsidR="00FA7BDF">
        <w:t xml:space="preserve">oraz umożliwiają sygnalizację poprawności załadowania kodu (programowalna dioda L). Układ posiada również </w:t>
      </w:r>
      <w:proofErr w:type="spellStart"/>
      <w:r w:rsidR="00FA7BDF">
        <w:t>header</w:t>
      </w:r>
      <w:proofErr w:type="spellEnd"/>
      <w:r w:rsidR="00FA7BDF">
        <w:t xml:space="preserve"> ICSP umożliwiający zastosowanie alternatywnej metody programowania mikrokontrolera.</w:t>
      </w:r>
    </w:p>
    <w:p w14:paraId="1BFCC057" w14:textId="7B4B675B" w:rsidR="006957FA" w:rsidRDefault="006957FA" w:rsidP="003E48A3">
      <w:r>
        <w:t xml:space="preserve">Do najważniejszych zalet tej płytki uruchomieniowej należą: bardzo niska cena (dostępne w cenach poniżej 20 złotych), mała waga (ok 25 gram), duża różnorodność zastosowań oraz duża popularność, która skutkuje powstaniem wielu układów do współpracy z tym mikrokontrolerem oraz dużą ilością poradników oraz bibliotek ułatwiających pracę z płytką. Układ pozwala uzyskiwać komunikację w wielu standardach takich jak: SPI, 1wire, I2C, UART i wiele innych. </w:t>
      </w:r>
    </w:p>
    <w:p w14:paraId="5A9C419B" w14:textId="77777777" w:rsidR="003E48A3" w:rsidRPr="003E48A3" w:rsidRDefault="003E48A3" w:rsidP="003E48A3"/>
    <w:p w14:paraId="3C5AC01B" w14:textId="29C1B8B8" w:rsidR="001F0C50" w:rsidRDefault="003E48A3" w:rsidP="00B16679">
      <w:pPr>
        <w:pStyle w:val="Nagwek1"/>
      </w:pPr>
      <w:bookmarkStart w:id="1" w:name="_Toc49459121"/>
      <w:r>
        <w:t>2</w:t>
      </w:r>
      <w:r w:rsidR="001F0C50">
        <w:t>.</w:t>
      </w:r>
      <w:r>
        <w:t xml:space="preserve"> </w:t>
      </w:r>
      <w:r w:rsidR="001F0C50">
        <w:t xml:space="preserve">Instalowanie środowiska </w:t>
      </w:r>
      <w:proofErr w:type="spellStart"/>
      <w:r w:rsidR="001F0C50">
        <w:t>Arduino</w:t>
      </w:r>
      <w:proofErr w:type="spellEnd"/>
      <w:r w:rsidR="001F0C50">
        <w:t xml:space="preserve"> IDE oraz konfiguracja</w:t>
      </w:r>
      <w:r w:rsidR="0079594B">
        <w:t xml:space="preserve"> </w:t>
      </w:r>
      <w:r w:rsidR="001F0C50">
        <w:t>płytk</w:t>
      </w:r>
      <w:r w:rsidR="0079594B">
        <w:t>i</w:t>
      </w:r>
      <w:r w:rsidR="001F0C50">
        <w:t xml:space="preserve"> </w:t>
      </w:r>
      <w:proofErr w:type="spellStart"/>
      <w:r w:rsidR="001F0C50">
        <w:t>Arduino</w:t>
      </w:r>
      <w:proofErr w:type="spellEnd"/>
      <w:r w:rsidR="001F0C50">
        <w:t>.</w:t>
      </w:r>
      <w:bookmarkEnd w:id="1"/>
    </w:p>
    <w:p w14:paraId="0088AF51" w14:textId="77777777" w:rsidR="001F0C50" w:rsidRDefault="001F0C50" w:rsidP="001F0C50"/>
    <w:p w14:paraId="016878B6" w14:textId="527260B7" w:rsidR="001F0C50" w:rsidRDefault="001F0C50" w:rsidP="001F0C50">
      <w:r>
        <w:t xml:space="preserve">W celu </w:t>
      </w:r>
      <w:r w:rsidR="00E503A1" w:rsidRPr="00E503A1">
        <w:t xml:space="preserve">instalacji środowiska programistycznego dla systemu </w:t>
      </w:r>
      <w:proofErr w:type="spellStart"/>
      <w:r w:rsidR="00E503A1" w:rsidRPr="00E503A1">
        <w:t>A</w:t>
      </w:r>
      <w:r w:rsidR="00E503A1">
        <w:t>rduino</w:t>
      </w:r>
      <w:proofErr w:type="spellEnd"/>
      <w:r w:rsidR="00E503A1" w:rsidRPr="00E503A1">
        <w:t xml:space="preserve"> konieczne będzie</w:t>
      </w:r>
      <w:r w:rsidR="00E503A1">
        <w:t xml:space="preserve"> </w:t>
      </w:r>
      <w:r>
        <w:t xml:space="preserve">pobranie </w:t>
      </w:r>
      <w:r w:rsidR="00E503A1">
        <w:t>pliku instalacyjnego</w:t>
      </w:r>
      <w:r>
        <w:t xml:space="preserve"> ze strony producenta: https://www.arduino.cc/en/main/software. W projekcie użyto środowiska w wersji 1.8.13. Po </w:t>
      </w:r>
      <w:r w:rsidR="009849FE">
        <w:t>uruchomieniu programu instalacyjnego</w:t>
      </w:r>
      <w:r>
        <w:t xml:space="preserve"> należy zaakceptować umowę licencyjną oraz zaznaczyć wszystkie dostępne opcje instalacyjne. Po </w:t>
      </w:r>
      <w:r>
        <w:lastRenderedPageBreak/>
        <w:t xml:space="preserve">zakończeniu procesu instalacji należy </w:t>
      </w:r>
      <w:r w:rsidR="009849FE">
        <w:t>uruchomić</w:t>
      </w:r>
      <w:r>
        <w:t xml:space="preserve"> program oraz podłączyć </w:t>
      </w:r>
      <w:r w:rsidR="00A120CC">
        <w:t>do portu USB komputera</w:t>
      </w:r>
      <w:r>
        <w:t xml:space="preserve"> płytkę </w:t>
      </w:r>
      <w:proofErr w:type="spellStart"/>
      <w:r>
        <w:t>Arduin</w:t>
      </w:r>
      <w:r w:rsidR="00A120CC">
        <w:t>o</w:t>
      </w:r>
      <w:proofErr w:type="spellEnd"/>
      <w:r>
        <w:t xml:space="preserve">. Przy pierwszym </w:t>
      </w:r>
      <w:r w:rsidR="00E434A1">
        <w:t>uruchomieniu oprogramowania</w:t>
      </w:r>
      <w:r>
        <w:t xml:space="preserve"> na danym komputerze PC nie będzie on widoczny z poziomu środowiska </w:t>
      </w:r>
      <w:proofErr w:type="spellStart"/>
      <w:r>
        <w:t>Arduino</w:t>
      </w:r>
      <w:proofErr w:type="spellEnd"/>
      <w:r>
        <w:t xml:space="preserve"> IDE, co można sprawdzić przez wyszukanie dostępnych portów w zakładce narzędzia. W sytuacji</w:t>
      </w:r>
      <w:r w:rsidR="00317D01">
        <w:t xml:space="preserve">, w której nie wykryto żadnego portu, do którego podłączono </w:t>
      </w:r>
      <w:proofErr w:type="spellStart"/>
      <w:r w:rsidR="00317D01">
        <w:t>Arduino</w:t>
      </w:r>
      <w:proofErr w:type="spellEnd"/>
      <w:r>
        <w:t xml:space="preserve"> należy zainstalować sterowniki dla danej płytki dostępne w folderze „</w:t>
      </w:r>
      <w:proofErr w:type="spellStart"/>
      <w:r>
        <w:t>drivers</w:t>
      </w:r>
      <w:proofErr w:type="spellEnd"/>
      <w:r>
        <w:t>” w folderze zainstalowanego środowiska</w:t>
      </w:r>
      <w:r w:rsidR="00317D01">
        <w:t xml:space="preserve"> (domyślna lokalizacja pliku: </w:t>
      </w:r>
      <w:r w:rsidR="00317D01" w:rsidRPr="00317D01">
        <w:t xml:space="preserve">C:\Program </w:t>
      </w:r>
      <w:proofErr w:type="spellStart"/>
      <w:r w:rsidR="00317D01" w:rsidRPr="00317D01">
        <w:t>Files</w:t>
      </w:r>
      <w:proofErr w:type="spellEnd"/>
      <w:r w:rsidR="00317D01" w:rsidRPr="00317D01">
        <w:t xml:space="preserve"> (x86)\</w:t>
      </w:r>
      <w:proofErr w:type="spellStart"/>
      <w:r w:rsidR="00317D01" w:rsidRPr="00317D01">
        <w:t>Arduino</w:t>
      </w:r>
      <w:proofErr w:type="spellEnd"/>
      <w:r w:rsidR="00317D01" w:rsidRPr="00317D01">
        <w:t>\</w:t>
      </w:r>
      <w:proofErr w:type="spellStart"/>
      <w:r w:rsidR="00317D01" w:rsidRPr="00317D01">
        <w:t>drivers</w:t>
      </w:r>
      <w:proofErr w:type="spellEnd"/>
      <w:r w:rsidR="00317D01">
        <w:t>)</w:t>
      </w:r>
      <w:r>
        <w:t>. Aby zainstalować sterownik w systemie Windows należy otworzyć manager urządzeń i w zakładce „Porty” wyszukać „nieznane urządzenie” lub odpowiednią nazwę płytki.</w:t>
      </w:r>
    </w:p>
    <w:p w14:paraId="15FF8AB8" w14:textId="4C8C074A" w:rsidR="001F0C50" w:rsidRDefault="001F0C50" w:rsidP="008225CD">
      <w:pPr>
        <w:spacing w:line="240" w:lineRule="auto"/>
        <w:jc w:val="center"/>
      </w:pPr>
      <w:r>
        <w:rPr>
          <w:noProof/>
        </w:rPr>
        <w:drawing>
          <wp:inline distT="0" distB="0" distL="0" distR="0" wp14:anchorId="5B331A77" wp14:editId="6EF51DFB">
            <wp:extent cx="5183505" cy="3804208"/>
            <wp:effectExtent l="0" t="0" r="0" b="635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83505" cy="3804208"/>
                    </a:xfrm>
                    <a:prstGeom prst="rect">
                      <a:avLst/>
                    </a:prstGeom>
                  </pic:spPr>
                </pic:pic>
              </a:graphicData>
            </a:graphic>
          </wp:inline>
        </w:drawing>
      </w:r>
    </w:p>
    <w:p w14:paraId="33008B4F" w14:textId="5C56737F" w:rsidR="001F0C50" w:rsidRDefault="001F0C50" w:rsidP="001F0C50">
      <w:r w:rsidRPr="001F0C50">
        <w:t>Następnie należy kliknąć lewym przyciskiem myszy na ikonkę urządzenia. Otworzone zostanie okienko „Właściwości” danego urządzenia. Należy nacisnąć przycisk „aktualizuj sterownik” w zakładce „</w:t>
      </w:r>
      <w:proofErr w:type="spellStart"/>
      <w:r w:rsidRPr="001F0C50">
        <w:t>Steronik</w:t>
      </w:r>
      <w:proofErr w:type="spellEnd"/>
      <w:r w:rsidRPr="001F0C50">
        <w:t>” a następnie w nowym okienku dialogowym wybrać opcję ręcznej lokalizacji sterownika urządzenia. W nowym okienku należy podać ścieżkę folderu „</w:t>
      </w:r>
      <w:proofErr w:type="spellStart"/>
      <w:r w:rsidRPr="001F0C50">
        <w:t>drivers</w:t>
      </w:r>
      <w:proofErr w:type="spellEnd"/>
      <w:r w:rsidRPr="001F0C50">
        <w:t xml:space="preserve">” (przykładowo: C:\Program </w:t>
      </w:r>
      <w:proofErr w:type="spellStart"/>
      <w:r w:rsidRPr="001F0C50">
        <w:t>Files</w:t>
      </w:r>
      <w:proofErr w:type="spellEnd"/>
      <w:r w:rsidRPr="001F0C50">
        <w:t xml:space="preserve"> (x86)\</w:t>
      </w:r>
      <w:proofErr w:type="spellStart"/>
      <w:r w:rsidRPr="001F0C50">
        <w:t>Arduino</w:t>
      </w:r>
      <w:proofErr w:type="spellEnd"/>
      <w:r w:rsidRPr="001F0C50">
        <w:t>\</w:t>
      </w:r>
      <w:proofErr w:type="spellStart"/>
      <w:r w:rsidRPr="001F0C50">
        <w:t>drivers</w:t>
      </w:r>
      <w:proofErr w:type="spellEnd"/>
      <w:r w:rsidRPr="001F0C50">
        <w:t xml:space="preserve">). Po odnalezieniu przez system odpowiedniego sterownika należy go zainstalować, co dzieje się automatycznie. W tym momencie po ponownym uruchomieniu środowiska </w:t>
      </w:r>
      <w:proofErr w:type="spellStart"/>
      <w:r w:rsidRPr="001F0C50">
        <w:t>Arduino</w:t>
      </w:r>
      <w:proofErr w:type="spellEnd"/>
      <w:r w:rsidRPr="001F0C50">
        <w:t xml:space="preserve"> IDE w zakładce „Narzędzia” powinien pojawić się port odpowiadający </w:t>
      </w:r>
      <w:r w:rsidRPr="001F0C50">
        <w:lastRenderedPageBreak/>
        <w:t xml:space="preserve">danej płytce </w:t>
      </w:r>
      <w:proofErr w:type="spellStart"/>
      <w:r w:rsidRPr="001F0C50">
        <w:t>Arduino</w:t>
      </w:r>
      <w:proofErr w:type="spellEnd"/>
      <w:r w:rsidRPr="001F0C50">
        <w:t xml:space="preserve">. Należy wybrać ten port oraz wybrać odpowiednią płytkę </w:t>
      </w:r>
      <w:proofErr w:type="spellStart"/>
      <w:r w:rsidRPr="001F0C50">
        <w:t>Arduino</w:t>
      </w:r>
      <w:proofErr w:type="spellEnd"/>
      <w:r w:rsidRPr="001F0C50">
        <w:t xml:space="preserve"> w tej samej </w:t>
      </w:r>
      <w:proofErr w:type="spellStart"/>
      <w:r w:rsidRPr="001F0C50">
        <w:t>zakłace</w:t>
      </w:r>
      <w:proofErr w:type="spellEnd"/>
      <w:r w:rsidRPr="001F0C50">
        <w:t>. W tym momencie płytka powinna być gotowa do programowania, co można sprawdzić przesyłając przykładowy program (domyślne przykłady dostępne są w zakładce Plik/Przykłady), taki jak program BLINK z kategorii Basics. Poprawna odpowiedź płytki potwierdza poprawną konfigurację środowiska programistycznego oraz płytki.</w:t>
      </w:r>
    </w:p>
    <w:p w14:paraId="7B99C5AC" w14:textId="55413EF6" w:rsidR="005D1E58" w:rsidRDefault="005D1E58" w:rsidP="001F0C50"/>
    <w:p w14:paraId="4319375D" w14:textId="77777777" w:rsidR="005D1E58" w:rsidRDefault="005D1E58" w:rsidP="001F0C50"/>
    <w:p w14:paraId="2D0658BE" w14:textId="177465BB" w:rsidR="001F0C50" w:rsidRDefault="003E48A3" w:rsidP="00B16679">
      <w:pPr>
        <w:pStyle w:val="Nagwek1"/>
      </w:pPr>
      <w:bookmarkStart w:id="2" w:name="_Toc49459122"/>
      <w:r>
        <w:t>3</w:t>
      </w:r>
      <w:r w:rsidR="001F0C50">
        <w:t xml:space="preserve">. </w:t>
      </w:r>
      <w:r w:rsidR="0029386D">
        <w:t>Pomiary temperatur</w:t>
      </w:r>
      <w:bookmarkEnd w:id="2"/>
    </w:p>
    <w:p w14:paraId="676F6CBB" w14:textId="38AB2BCF" w:rsidR="00C4394E" w:rsidRDefault="00C4394E" w:rsidP="00C4394E"/>
    <w:p w14:paraId="67872998" w14:textId="5C3FDF79" w:rsidR="001F0C50" w:rsidRDefault="00C4394E" w:rsidP="001F0C50">
      <w:r>
        <w:t>Do wykonania pomiarów wykorzystane będą czujniki DS18B20 oraz DHT11 pracujące równolegle. Stosowanie dwóch niezależnych czujników pozwala na zwiększenie wiarygodności wykonywanych pomiarów.</w:t>
      </w:r>
      <w:r w:rsidR="00D94734">
        <w:t xml:space="preserve"> Dane odbierane przez mikrokontroler dostępne są do wglądu w czasie rzeczywistym za pośrednictwem monitora portu szeregowego dostępnego po naciśnięciu przycisku w prawym górnym rogu </w:t>
      </w:r>
      <w:proofErr w:type="spellStart"/>
      <w:r w:rsidR="00D94734">
        <w:t>Arduino</w:t>
      </w:r>
      <w:proofErr w:type="spellEnd"/>
      <w:r w:rsidR="00D94734">
        <w:t xml:space="preserve"> IDE.</w:t>
      </w:r>
    </w:p>
    <w:p w14:paraId="475396E1" w14:textId="7D826AC6" w:rsidR="001F0C50" w:rsidRDefault="001F0C50" w:rsidP="001F0C50">
      <w:r>
        <w:t xml:space="preserve">W pierwszym etapie prac </w:t>
      </w:r>
      <w:r w:rsidR="0045240D">
        <w:t xml:space="preserve">należy połączyć </w:t>
      </w:r>
      <w:r>
        <w:t xml:space="preserve">czujnik DS18B20 </w:t>
      </w:r>
      <w:r w:rsidR="0045240D">
        <w:t>z</w:t>
      </w:r>
      <w:r>
        <w:t xml:space="preserve"> płytk</w:t>
      </w:r>
      <w:r w:rsidR="0045240D">
        <w:t>ą</w:t>
      </w:r>
      <w:r>
        <w:t xml:space="preserve"> </w:t>
      </w:r>
      <w:proofErr w:type="spellStart"/>
      <w:r>
        <w:t>Arduino</w:t>
      </w:r>
      <w:proofErr w:type="spellEnd"/>
      <w:r>
        <w:t xml:space="preserve"> </w:t>
      </w:r>
      <w:proofErr w:type="spellStart"/>
      <w:r>
        <w:t>Due</w:t>
      </w:r>
      <w:proofErr w:type="spellEnd"/>
      <w:r>
        <w:t>. Wykorzystano do tego porty GND , numer 3 (służący do komunikacji cyfrowej) oraz 5V, które połączono odpowiednio z wyprowadzeniami 1(GND), 2(DQ) i 3(VDD) czujnika (</w:t>
      </w:r>
      <w:r w:rsidR="00344C51">
        <w:t xml:space="preserve">odpowiednio </w:t>
      </w:r>
      <w:r>
        <w:t>od lewej). Ponieważ czujnik korzysta z protokołu komunikacyjnego 1Wire konieczne było dodanie rezystora podciągającego pomiędzy wyprowadzenie 5V i komunikacyjne DQ o wartości 4,7kOhm</w:t>
      </w:r>
      <w:r w:rsidR="000F3883">
        <w:t>, co opisuje standard tego protokołu</w:t>
      </w:r>
      <w:r>
        <w:t>.</w:t>
      </w:r>
    </w:p>
    <w:p w14:paraId="44524E0C" w14:textId="792EE921" w:rsidR="001F0C50" w:rsidRDefault="001F0C50" w:rsidP="001F0C50">
      <w:r>
        <w:t xml:space="preserve">Po odpowiednim połączeniu czujnika pobrano bibliotekę </w:t>
      </w:r>
      <w:proofErr w:type="spellStart"/>
      <w:r>
        <w:t>OneWire.h</w:t>
      </w:r>
      <w:proofErr w:type="spellEnd"/>
      <w:r>
        <w:t xml:space="preserve"> oraz </w:t>
      </w:r>
      <w:proofErr w:type="spellStart"/>
      <w:r>
        <w:t>DallasTemperature.h</w:t>
      </w:r>
      <w:proofErr w:type="spellEnd"/>
      <w:r>
        <w:t xml:space="preserve"> pozwalające w wygodny sposób komunikować się z czujnikiem. Obie biblioteki dostępne są z </w:t>
      </w:r>
      <w:r w:rsidR="00B90068">
        <w:t xml:space="preserve">poziomu </w:t>
      </w:r>
      <w:r>
        <w:t xml:space="preserve">menagera bibliotek w </w:t>
      </w:r>
      <w:proofErr w:type="spellStart"/>
      <w:r>
        <w:t>Arduino</w:t>
      </w:r>
      <w:proofErr w:type="spellEnd"/>
      <w:r>
        <w:t xml:space="preserve"> IDE, dostępnego w zakładce „Narzędzia”. Instalacja bibliotek wykonywane jest automatycznie po naciśnięciu przycisku instaluj:</w:t>
      </w:r>
    </w:p>
    <w:p w14:paraId="1B30B28C" w14:textId="6D8F6956" w:rsidR="001F0C50" w:rsidRDefault="001F0C50" w:rsidP="008225CD">
      <w:pPr>
        <w:spacing w:line="240" w:lineRule="auto"/>
        <w:jc w:val="center"/>
      </w:pPr>
      <w:r>
        <w:rPr>
          <w:noProof/>
        </w:rPr>
        <w:lastRenderedPageBreak/>
        <w:drawing>
          <wp:inline distT="0" distB="0" distL="0" distR="0" wp14:anchorId="5F8BCFFC" wp14:editId="7C0F2F1D">
            <wp:extent cx="5183505" cy="2931149"/>
            <wp:effectExtent l="0" t="0" r="0" b="317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3505" cy="2931149"/>
                    </a:xfrm>
                    <a:prstGeom prst="rect">
                      <a:avLst/>
                    </a:prstGeom>
                  </pic:spPr>
                </pic:pic>
              </a:graphicData>
            </a:graphic>
          </wp:inline>
        </w:drawing>
      </w:r>
    </w:p>
    <w:p w14:paraId="08D8EFA2" w14:textId="066A4EEE" w:rsidR="001F0C50" w:rsidRDefault="001F0C50" w:rsidP="001F0C50">
      <w:r>
        <w:t xml:space="preserve">Proces instalacji bibliotek jest analogiczny dla wszystkich bibliotek dostępnych za pomocą środowiska </w:t>
      </w:r>
      <w:proofErr w:type="spellStart"/>
      <w:r>
        <w:t>Arduino</w:t>
      </w:r>
      <w:proofErr w:type="spellEnd"/>
      <w:r>
        <w:t xml:space="preserve"> IDE. Następnie wykorzystano skrypt (nazywany w środowisku </w:t>
      </w:r>
      <w:proofErr w:type="spellStart"/>
      <w:r>
        <w:t>Arduino</w:t>
      </w:r>
      <w:proofErr w:type="spellEnd"/>
      <w:r>
        <w:t xml:space="preserve"> IDE </w:t>
      </w:r>
      <w:proofErr w:type="spellStart"/>
      <w:r>
        <w:t>Sketch</w:t>
      </w:r>
      <w:proofErr w:type="spellEnd"/>
      <w:r>
        <w:t xml:space="preserve"> (‘schemat’)) pozwalający na przetestowanie odpowiedniego połączenia z czujnikiem DS18B20. Jest on dostępny jako przykład dla biblioteki </w:t>
      </w:r>
      <w:proofErr w:type="spellStart"/>
      <w:r>
        <w:t>DallasTemperature.h</w:t>
      </w:r>
      <w:proofErr w:type="spellEnd"/>
      <w:r>
        <w:t xml:space="preserve"> pod nazwą „Single” (pamiętać należy o wyborze odpowiedniego </w:t>
      </w:r>
      <w:proofErr w:type="spellStart"/>
      <w:r>
        <w:t>pinu</w:t>
      </w:r>
      <w:proofErr w:type="spellEnd"/>
      <w:r>
        <w:t xml:space="preserve"> danych dla naszego czujnika w linii: </w:t>
      </w:r>
      <w:r w:rsidR="00BB6D77">
        <w:t>„</w:t>
      </w:r>
      <w:r>
        <w:t>#</w:t>
      </w:r>
      <w:proofErr w:type="spellStart"/>
      <w:r>
        <w:t>define</w:t>
      </w:r>
      <w:proofErr w:type="spellEnd"/>
      <w:r>
        <w:t xml:space="preserve"> ONE_WIRE_BUS;</w:t>
      </w:r>
      <w:r w:rsidR="00BB6D77">
        <w:t>”</w:t>
      </w:r>
      <w:r>
        <w:t xml:space="preserve"> dla naszego przykładu </w:t>
      </w:r>
      <w:r w:rsidR="00DD78B1">
        <w:t>wybrano</w:t>
      </w:r>
      <w:r>
        <w:t xml:space="preserve"> wartość 3</w:t>
      </w:r>
      <w:r w:rsidR="00BB6D77">
        <w:t xml:space="preserve">, która odpowiada fizycznemu połączeniu </w:t>
      </w:r>
      <w:proofErr w:type="spellStart"/>
      <w:r w:rsidR="00BB6D77">
        <w:t>pinu</w:t>
      </w:r>
      <w:proofErr w:type="spellEnd"/>
      <w:r w:rsidR="00BB6D77">
        <w:t xml:space="preserve"> 3 </w:t>
      </w:r>
      <w:proofErr w:type="spellStart"/>
      <w:r w:rsidR="00BB6D77">
        <w:t>Arduino</w:t>
      </w:r>
      <w:proofErr w:type="spellEnd"/>
      <w:r w:rsidR="00BB6D77">
        <w:t xml:space="preserve"> z wyjściem DQ czujnika</w:t>
      </w:r>
      <w:r>
        <w:t xml:space="preserve">). Program poprawnie zwrócił informację zwrotną potwierdzającą odpowiednie działanie układu w postaci adresu czujnika wykorzystywanego w protokole </w:t>
      </w:r>
      <w:proofErr w:type="spellStart"/>
      <w:r>
        <w:t>OneWire</w:t>
      </w:r>
      <w:proofErr w:type="spellEnd"/>
      <w:r>
        <w:t xml:space="preserve"> (64 bitowego numeru seryjnego, który dla naszego czujnika stanowi 0x28, 0xFF, 0xE6, 0xCC, 0x30, 0x17, 0x3, 0x9B).</w:t>
      </w:r>
    </w:p>
    <w:p w14:paraId="056DC889" w14:textId="77777777" w:rsidR="001F0C50" w:rsidRDefault="001F0C50" w:rsidP="001F0C50">
      <w:r>
        <w:t xml:space="preserve">Następnie wykorzystano prosty kod oparty na bibliotekach </w:t>
      </w:r>
      <w:proofErr w:type="spellStart"/>
      <w:r>
        <w:t>OneWire.h</w:t>
      </w:r>
      <w:proofErr w:type="spellEnd"/>
      <w:r>
        <w:t xml:space="preserve"> oraz </w:t>
      </w:r>
      <w:proofErr w:type="spellStart"/>
      <w:r>
        <w:t>DallasTemperature.h</w:t>
      </w:r>
      <w:proofErr w:type="spellEnd"/>
      <w:r>
        <w:t xml:space="preserve"> pozwalający na pomiar temperatury z wykorzystywanym czujnikiem. Ustawiono czułość czujnika na maksymalną (co dzieje się kosztem prędkości działania czujnika) oraz uzyskano pierwszy pomiar. Kod ten z dołączoną obsługą czujnika DHT11 jest przedstawiony poniżej.</w:t>
      </w:r>
    </w:p>
    <w:p w14:paraId="5FB2E976" w14:textId="406834E0" w:rsidR="001F0C50" w:rsidRDefault="001F0C50" w:rsidP="001F0C50">
      <w:r>
        <w:t xml:space="preserve">W drugim etapie prac podłączono czujnik DHT11 zgodnie z wymaganiami stawianymi nam przez protokół komunikacyjny UART wykorzystywany przez czujnik. Napięcie 5V z płytki </w:t>
      </w:r>
      <w:proofErr w:type="spellStart"/>
      <w:r>
        <w:t>Arduino</w:t>
      </w:r>
      <w:proofErr w:type="spellEnd"/>
      <w:r>
        <w:t xml:space="preserve"> </w:t>
      </w:r>
      <w:proofErr w:type="spellStart"/>
      <w:r>
        <w:t>Due</w:t>
      </w:r>
      <w:proofErr w:type="spellEnd"/>
      <w:r>
        <w:t xml:space="preserve"> podłączono do wyprowadzenia </w:t>
      </w:r>
      <w:r w:rsidR="00701EE9">
        <w:t>„</w:t>
      </w:r>
      <w:r>
        <w:t>+</w:t>
      </w:r>
      <w:r w:rsidR="00701EE9">
        <w:t>”</w:t>
      </w:r>
      <w:r>
        <w:t xml:space="preserve">, wyprowadzenie </w:t>
      </w:r>
      <w:r w:rsidR="00701EE9">
        <w:t>„-”</w:t>
      </w:r>
      <w:r>
        <w:t xml:space="preserve"> podłączono do masy, a wyprowadzenie DATA podłączono do portu numer 2 (służącego do komunikacji cyfrowej)</w:t>
      </w:r>
    </w:p>
    <w:p w14:paraId="6DB34ED2" w14:textId="45D19EEB" w:rsidR="001F0C50" w:rsidRDefault="001F0C50" w:rsidP="001F0C50">
      <w:r>
        <w:lastRenderedPageBreak/>
        <w:t xml:space="preserve">Po odpowiednim połączeniu czujnika pobrano bibliotekę </w:t>
      </w:r>
      <w:proofErr w:type="spellStart"/>
      <w:r>
        <w:t>DHT.h</w:t>
      </w:r>
      <w:proofErr w:type="spellEnd"/>
      <w:r>
        <w:t xml:space="preserve">, która umożliwia łatwe wykonanie pomiaru. Jest ona dostępna w serwisie GitHub pod adresem: https://github.com/markruys/arduino-DHT. Proces instalacji bibliotek niestandardowych polega na rozpakowaniu zapakowanej biblioteki w specjalnie przeznaczonej do tego celu lokalizacji dostępnej domyślnie w folderze </w:t>
      </w:r>
      <w:proofErr w:type="spellStart"/>
      <w:r>
        <w:t>libraries</w:t>
      </w:r>
      <w:proofErr w:type="spellEnd"/>
      <w:r>
        <w:t xml:space="preserve"> środowiska </w:t>
      </w:r>
      <w:proofErr w:type="spellStart"/>
      <w:r>
        <w:t>Arduino</w:t>
      </w:r>
      <w:proofErr w:type="spellEnd"/>
      <w:r>
        <w:t xml:space="preserve"> IDE. Domyślnie znajduje się ona w folderze </w:t>
      </w:r>
      <w:proofErr w:type="spellStart"/>
      <w:r>
        <w:t>Arduino</w:t>
      </w:r>
      <w:proofErr w:type="spellEnd"/>
      <w:r>
        <w:t xml:space="preserve"> w Moich Dokumentach (przykładowo C:\Users\WK\Documents\Arduino\libraries). Po rozpakowaniu biblioteki</w:t>
      </w:r>
      <w:r w:rsidR="00912924">
        <w:t xml:space="preserve"> </w:t>
      </w:r>
      <w:r>
        <w:t xml:space="preserve">i ponownym uruchomieniu środowiska powinna stać się ona dostępna, co można sprawdzić szukając przykładów dla tej biblioteki w środowisku </w:t>
      </w:r>
      <w:proofErr w:type="spellStart"/>
      <w:r>
        <w:t>Arduino</w:t>
      </w:r>
      <w:proofErr w:type="spellEnd"/>
      <w:r>
        <w:t xml:space="preserve"> IDE. Metody z tej biblioteki wykorzystano we wcześniejszym kodzie pobierającym dane z czujnika DS18B20 oraz przerzucono na port szeregowy COM5, który umożliwił obserwację pomiarów temperatury w czasie rzeczywistym. Napisany kod przedstawiono poniżej:</w:t>
      </w:r>
    </w:p>
    <w:p w14:paraId="12E3D144" w14:textId="77777777" w:rsidR="001F0C50" w:rsidRDefault="001F0C50" w:rsidP="001F0C50"/>
    <w:p w14:paraId="48DFE4A9" w14:textId="77777777" w:rsidR="001F0C50" w:rsidRDefault="001F0C50" w:rsidP="004D4763">
      <w:pPr>
        <w:spacing w:after="0"/>
      </w:pPr>
      <w:r>
        <w:t>// Program odczytuje temperaturę z czujnika DS18B20 i DTH11</w:t>
      </w:r>
    </w:p>
    <w:p w14:paraId="505401C2" w14:textId="77777777" w:rsidR="001F0C50" w:rsidRDefault="001F0C50" w:rsidP="004D4763">
      <w:pPr>
        <w:spacing w:after="0"/>
      </w:pPr>
    </w:p>
    <w:p w14:paraId="41D44B90" w14:textId="77777777" w:rsidR="001F0C50" w:rsidRDefault="001F0C50" w:rsidP="004D4763">
      <w:pPr>
        <w:spacing w:after="0"/>
      </w:pPr>
      <w:r>
        <w:t>#include &lt;</w:t>
      </w:r>
      <w:proofErr w:type="spellStart"/>
      <w:r>
        <w:t>OneWire.h</w:t>
      </w:r>
      <w:proofErr w:type="spellEnd"/>
      <w:r>
        <w:t>&gt;</w:t>
      </w:r>
    </w:p>
    <w:p w14:paraId="0863B639" w14:textId="77777777" w:rsidR="001F0C50" w:rsidRDefault="001F0C50" w:rsidP="004D4763">
      <w:pPr>
        <w:spacing w:after="0"/>
      </w:pPr>
      <w:r>
        <w:t>#include &lt;</w:t>
      </w:r>
      <w:proofErr w:type="spellStart"/>
      <w:r>
        <w:t>DallasTemperature.h</w:t>
      </w:r>
      <w:proofErr w:type="spellEnd"/>
      <w:r>
        <w:t>&gt;</w:t>
      </w:r>
    </w:p>
    <w:p w14:paraId="74525330" w14:textId="77777777" w:rsidR="001F0C50" w:rsidRDefault="001F0C50" w:rsidP="004D4763">
      <w:pPr>
        <w:spacing w:after="0"/>
      </w:pPr>
      <w:r>
        <w:t>#include &lt;</w:t>
      </w:r>
      <w:proofErr w:type="spellStart"/>
      <w:r>
        <w:t>DHT.h</w:t>
      </w:r>
      <w:proofErr w:type="spellEnd"/>
      <w:r>
        <w:t>&gt;</w:t>
      </w:r>
    </w:p>
    <w:p w14:paraId="154E5845" w14:textId="77777777" w:rsidR="001F0C50" w:rsidRDefault="001F0C50" w:rsidP="004D4763">
      <w:pPr>
        <w:spacing w:after="0"/>
      </w:pPr>
    </w:p>
    <w:p w14:paraId="799CFE0B" w14:textId="77777777" w:rsidR="001F0C50" w:rsidRDefault="001F0C50" w:rsidP="004D4763">
      <w:pPr>
        <w:spacing w:after="0"/>
      </w:pPr>
      <w:r>
        <w:t xml:space="preserve">#define DHT11_PIN 2                    // !!! podaj pin na </w:t>
      </w:r>
      <w:proofErr w:type="spellStart"/>
      <w:r>
        <w:t>ktorym</w:t>
      </w:r>
      <w:proofErr w:type="spellEnd"/>
      <w:r>
        <w:t xml:space="preserve"> DTH11 jest </w:t>
      </w:r>
      <w:proofErr w:type="spellStart"/>
      <w:r>
        <w:t>wpiety</w:t>
      </w:r>
      <w:proofErr w:type="spellEnd"/>
    </w:p>
    <w:p w14:paraId="16CAE7EE" w14:textId="77777777" w:rsidR="001F0C50" w:rsidRDefault="001F0C50" w:rsidP="004D4763">
      <w:pPr>
        <w:spacing w:after="0"/>
      </w:pPr>
    </w:p>
    <w:p w14:paraId="013059BA" w14:textId="77777777" w:rsidR="001F0C50" w:rsidRDefault="001F0C50" w:rsidP="004D4763">
      <w:pPr>
        <w:spacing w:after="0"/>
      </w:pPr>
      <w:r>
        <w:t xml:space="preserve">  </w:t>
      </w:r>
      <w:proofErr w:type="spellStart"/>
      <w:r>
        <w:t>float</w:t>
      </w:r>
      <w:proofErr w:type="spellEnd"/>
      <w:r>
        <w:t xml:space="preserve"> temp1 = 0.0;</w:t>
      </w:r>
    </w:p>
    <w:p w14:paraId="36EED3E4" w14:textId="77777777" w:rsidR="001F0C50" w:rsidRDefault="001F0C50" w:rsidP="004D4763">
      <w:pPr>
        <w:spacing w:after="0"/>
      </w:pPr>
      <w:r>
        <w:t xml:space="preserve">  </w:t>
      </w:r>
      <w:proofErr w:type="spellStart"/>
      <w:r>
        <w:t>int</w:t>
      </w:r>
      <w:proofErr w:type="spellEnd"/>
      <w:r>
        <w:t xml:space="preserve"> temp2;</w:t>
      </w:r>
    </w:p>
    <w:p w14:paraId="0343A8D3" w14:textId="77777777" w:rsidR="001F0C50" w:rsidRDefault="001F0C50" w:rsidP="004D4763">
      <w:pPr>
        <w:spacing w:after="0"/>
      </w:pPr>
      <w:r>
        <w:t xml:space="preserve">  </w:t>
      </w:r>
    </w:p>
    <w:p w14:paraId="55B0612C" w14:textId="77777777" w:rsidR="001F0C50" w:rsidRDefault="001F0C50" w:rsidP="004D4763">
      <w:pPr>
        <w:spacing w:after="0"/>
      </w:pPr>
      <w:r>
        <w:t xml:space="preserve">  </w:t>
      </w:r>
      <w:proofErr w:type="spellStart"/>
      <w:r>
        <w:t>int</w:t>
      </w:r>
      <w:proofErr w:type="spellEnd"/>
      <w:r>
        <w:t xml:space="preserve"> </w:t>
      </w:r>
      <w:proofErr w:type="spellStart"/>
      <w:r>
        <w:t>oneWireBus</w:t>
      </w:r>
      <w:proofErr w:type="spellEnd"/>
      <w:r>
        <w:t xml:space="preserve"> = 3;                  // !!! podaj pin na </w:t>
      </w:r>
      <w:proofErr w:type="spellStart"/>
      <w:r>
        <w:t>ktorym</w:t>
      </w:r>
      <w:proofErr w:type="spellEnd"/>
      <w:r>
        <w:t xml:space="preserve"> DS18B20 jest </w:t>
      </w:r>
      <w:proofErr w:type="spellStart"/>
      <w:r>
        <w:t>wpiety</w:t>
      </w:r>
      <w:proofErr w:type="spellEnd"/>
    </w:p>
    <w:p w14:paraId="6A8CA981" w14:textId="77777777" w:rsidR="001F0C50" w:rsidRDefault="001F0C50" w:rsidP="004D4763">
      <w:pPr>
        <w:spacing w:after="0"/>
      </w:pPr>
      <w:r>
        <w:t xml:space="preserve">  </w:t>
      </w:r>
      <w:proofErr w:type="spellStart"/>
      <w:r>
        <w:t>OneWire</w:t>
      </w:r>
      <w:proofErr w:type="spellEnd"/>
      <w:r>
        <w:t xml:space="preserve"> </w:t>
      </w:r>
      <w:proofErr w:type="spellStart"/>
      <w:r>
        <w:t>oneWire</w:t>
      </w:r>
      <w:proofErr w:type="spellEnd"/>
      <w:r>
        <w:t>(</w:t>
      </w:r>
      <w:proofErr w:type="spellStart"/>
      <w:r>
        <w:t>oneWireBus</w:t>
      </w:r>
      <w:proofErr w:type="spellEnd"/>
      <w:r>
        <w:t>);</w:t>
      </w:r>
    </w:p>
    <w:p w14:paraId="314FA683" w14:textId="77777777" w:rsidR="001F0C50" w:rsidRDefault="001F0C50" w:rsidP="004D4763">
      <w:pPr>
        <w:spacing w:after="0"/>
      </w:pPr>
      <w:r>
        <w:t xml:space="preserve">  </w:t>
      </w:r>
      <w:proofErr w:type="spellStart"/>
      <w:r>
        <w:t>DallasTemperature</w:t>
      </w:r>
      <w:proofErr w:type="spellEnd"/>
      <w:r>
        <w:t xml:space="preserve"> </w:t>
      </w:r>
      <w:proofErr w:type="spellStart"/>
      <w:r>
        <w:t>sensors</w:t>
      </w:r>
      <w:proofErr w:type="spellEnd"/>
      <w:r>
        <w:t>(&amp;</w:t>
      </w:r>
      <w:proofErr w:type="spellStart"/>
      <w:r>
        <w:t>oneWire</w:t>
      </w:r>
      <w:proofErr w:type="spellEnd"/>
      <w:r>
        <w:t>);</w:t>
      </w:r>
    </w:p>
    <w:p w14:paraId="57B3B19A" w14:textId="77777777" w:rsidR="001F0C50" w:rsidRDefault="001F0C50" w:rsidP="004D4763">
      <w:pPr>
        <w:spacing w:after="0"/>
      </w:pPr>
      <w:r>
        <w:t xml:space="preserve">  DHT </w:t>
      </w:r>
      <w:proofErr w:type="spellStart"/>
      <w:r>
        <w:t>dht</w:t>
      </w:r>
      <w:proofErr w:type="spellEnd"/>
      <w:r>
        <w:t>;</w:t>
      </w:r>
    </w:p>
    <w:p w14:paraId="23B13BC3" w14:textId="77777777" w:rsidR="001F0C50" w:rsidRDefault="001F0C50" w:rsidP="004D4763">
      <w:pPr>
        <w:spacing w:after="0"/>
      </w:pPr>
    </w:p>
    <w:p w14:paraId="614E6102" w14:textId="77777777" w:rsidR="001F0C50" w:rsidRDefault="001F0C50" w:rsidP="004D4763">
      <w:pPr>
        <w:spacing w:after="0"/>
      </w:pPr>
      <w:proofErr w:type="spellStart"/>
      <w:r>
        <w:t>void</w:t>
      </w:r>
      <w:proofErr w:type="spellEnd"/>
      <w:r>
        <w:t xml:space="preserve"> setup(</w:t>
      </w:r>
      <w:proofErr w:type="spellStart"/>
      <w:r>
        <w:t>void</w:t>
      </w:r>
      <w:proofErr w:type="spellEnd"/>
      <w:r>
        <w:t>) {</w:t>
      </w:r>
    </w:p>
    <w:p w14:paraId="16EC7A46" w14:textId="77777777" w:rsidR="001F0C50" w:rsidRDefault="001F0C50" w:rsidP="004D4763">
      <w:pPr>
        <w:spacing w:after="0"/>
      </w:pPr>
      <w:r>
        <w:t xml:space="preserve">  </w:t>
      </w:r>
    </w:p>
    <w:p w14:paraId="091B7C2A" w14:textId="77777777" w:rsidR="001F0C50" w:rsidRDefault="001F0C50" w:rsidP="004D4763">
      <w:pPr>
        <w:spacing w:after="0"/>
      </w:pPr>
      <w:r>
        <w:t xml:space="preserve">  </w:t>
      </w:r>
      <w:proofErr w:type="spellStart"/>
      <w:r>
        <w:t>Serial.begin</w:t>
      </w:r>
      <w:proofErr w:type="spellEnd"/>
      <w:r>
        <w:t>(57600);</w:t>
      </w:r>
    </w:p>
    <w:p w14:paraId="7E771B97" w14:textId="77777777" w:rsidR="001F0C50" w:rsidRDefault="001F0C50" w:rsidP="004D4763">
      <w:pPr>
        <w:spacing w:after="0"/>
      </w:pPr>
      <w:r>
        <w:t xml:space="preserve">  </w:t>
      </w:r>
      <w:proofErr w:type="spellStart"/>
      <w:r>
        <w:t>Serial.println</w:t>
      </w:r>
      <w:proofErr w:type="spellEnd"/>
      <w:r>
        <w:t>("Odczyt temperatury z czujnika DS18B20 i DHT11");</w:t>
      </w:r>
    </w:p>
    <w:p w14:paraId="3A6A62DF" w14:textId="77777777" w:rsidR="001F0C50" w:rsidRDefault="001F0C50" w:rsidP="004D4763">
      <w:pPr>
        <w:spacing w:after="0"/>
      </w:pPr>
      <w:r>
        <w:t xml:space="preserve">  </w:t>
      </w:r>
      <w:proofErr w:type="spellStart"/>
      <w:r>
        <w:t>sensors.begin</w:t>
      </w:r>
      <w:proofErr w:type="spellEnd"/>
      <w:r>
        <w:t>();</w:t>
      </w:r>
    </w:p>
    <w:p w14:paraId="1E5FD7F6" w14:textId="77777777" w:rsidR="001F0C50" w:rsidRDefault="001F0C50" w:rsidP="004D4763">
      <w:pPr>
        <w:spacing w:after="0"/>
      </w:pPr>
      <w:r>
        <w:t xml:space="preserve">  </w:t>
      </w:r>
      <w:proofErr w:type="spellStart"/>
      <w:r>
        <w:t>sensors.setResolution</w:t>
      </w:r>
      <w:proofErr w:type="spellEnd"/>
      <w:r>
        <w:t>(12);</w:t>
      </w:r>
    </w:p>
    <w:p w14:paraId="5DECAEC3" w14:textId="77777777" w:rsidR="001F0C50" w:rsidRDefault="001F0C50" w:rsidP="004D4763">
      <w:pPr>
        <w:spacing w:after="0"/>
      </w:pPr>
    </w:p>
    <w:p w14:paraId="5BF96A18" w14:textId="77777777" w:rsidR="001F0C50" w:rsidRDefault="001F0C50" w:rsidP="004D4763">
      <w:pPr>
        <w:spacing w:after="0"/>
      </w:pPr>
      <w:r>
        <w:t xml:space="preserve">  </w:t>
      </w:r>
      <w:proofErr w:type="spellStart"/>
      <w:r>
        <w:t>dht.setup</w:t>
      </w:r>
      <w:proofErr w:type="spellEnd"/>
      <w:r>
        <w:t>(DHT11_PIN);</w:t>
      </w:r>
    </w:p>
    <w:p w14:paraId="0A681335" w14:textId="77777777" w:rsidR="001F0C50" w:rsidRDefault="001F0C50" w:rsidP="004D4763">
      <w:pPr>
        <w:spacing w:after="0"/>
      </w:pPr>
      <w:r>
        <w:t xml:space="preserve">  </w:t>
      </w:r>
      <w:proofErr w:type="spellStart"/>
      <w:r>
        <w:t>delay</w:t>
      </w:r>
      <w:proofErr w:type="spellEnd"/>
      <w:r>
        <w:t>(2000);</w:t>
      </w:r>
    </w:p>
    <w:p w14:paraId="55B58EBA" w14:textId="77777777" w:rsidR="001F0C50" w:rsidRDefault="001F0C50" w:rsidP="004D4763">
      <w:pPr>
        <w:spacing w:after="0"/>
      </w:pPr>
      <w:r>
        <w:lastRenderedPageBreak/>
        <w:t>}</w:t>
      </w:r>
    </w:p>
    <w:p w14:paraId="3131516F" w14:textId="77777777" w:rsidR="001F0C50" w:rsidRDefault="001F0C50" w:rsidP="004D4763">
      <w:pPr>
        <w:spacing w:after="0"/>
      </w:pPr>
    </w:p>
    <w:p w14:paraId="4C0DDD53" w14:textId="77777777" w:rsidR="001F0C50" w:rsidRDefault="001F0C50" w:rsidP="004D4763">
      <w:pPr>
        <w:spacing w:after="0"/>
      </w:pPr>
      <w:proofErr w:type="spellStart"/>
      <w:r>
        <w:t>void</w:t>
      </w:r>
      <w:proofErr w:type="spellEnd"/>
      <w:r>
        <w:t xml:space="preserve"> </w:t>
      </w:r>
      <w:proofErr w:type="spellStart"/>
      <w:r>
        <w:t>loop</w:t>
      </w:r>
      <w:proofErr w:type="spellEnd"/>
      <w:r>
        <w:t>(</w:t>
      </w:r>
      <w:proofErr w:type="spellStart"/>
      <w:r>
        <w:t>void</w:t>
      </w:r>
      <w:proofErr w:type="spellEnd"/>
      <w:r>
        <w:t>) {</w:t>
      </w:r>
    </w:p>
    <w:p w14:paraId="4AF0965D" w14:textId="77777777" w:rsidR="001F0C50" w:rsidRDefault="001F0C50" w:rsidP="004D4763">
      <w:pPr>
        <w:spacing w:after="0"/>
      </w:pPr>
    </w:p>
    <w:p w14:paraId="0AC54621" w14:textId="77777777" w:rsidR="001F0C50" w:rsidRDefault="001F0C50" w:rsidP="004D4763">
      <w:pPr>
        <w:spacing w:after="0"/>
      </w:pPr>
      <w:r>
        <w:t xml:space="preserve">  </w:t>
      </w:r>
      <w:proofErr w:type="spellStart"/>
      <w:r>
        <w:t>sensors.requestTemperatures</w:t>
      </w:r>
      <w:proofErr w:type="spellEnd"/>
      <w:r>
        <w:t>();</w:t>
      </w:r>
    </w:p>
    <w:p w14:paraId="4D201962" w14:textId="77777777" w:rsidR="001F0C50" w:rsidRDefault="001F0C50" w:rsidP="004D4763">
      <w:pPr>
        <w:spacing w:after="0"/>
      </w:pPr>
      <w:r>
        <w:t xml:space="preserve">  temp1 = </w:t>
      </w:r>
      <w:proofErr w:type="spellStart"/>
      <w:r>
        <w:t>sensors.getTempCByIndex</w:t>
      </w:r>
      <w:proofErr w:type="spellEnd"/>
      <w:r>
        <w:t>(0);</w:t>
      </w:r>
    </w:p>
    <w:p w14:paraId="637AA3AF" w14:textId="77777777" w:rsidR="001F0C50" w:rsidRDefault="001F0C50" w:rsidP="004D4763">
      <w:pPr>
        <w:spacing w:after="0"/>
      </w:pPr>
      <w:r>
        <w:t xml:space="preserve">  temp2 = </w:t>
      </w:r>
      <w:proofErr w:type="spellStart"/>
      <w:r>
        <w:t>dht.getTemperature</w:t>
      </w:r>
      <w:proofErr w:type="spellEnd"/>
      <w:r>
        <w:t>();</w:t>
      </w:r>
    </w:p>
    <w:p w14:paraId="72E65DAB" w14:textId="77777777" w:rsidR="001F0C50" w:rsidRDefault="001F0C50" w:rsidP="004D4763">
      <w:pPr>
        <w:spacing w:after="0"/>
      </w:pPr>
      <w:r>
        <w:t xml:space="preserve">  </w:t>
      </w:r>
    </w:p>
    <w:p w14:paraId="0AA454F2" w14:textId="77777777" w:rsidR="001F0C50" w:rsidRDefault="001F0C50" w:rsidP="004D4763">
      <w:pPr>
        <w:spacing w:after="0"/>
      </w:pPr>
      <w:r>
        <w:t xml:space="preserve">  </w:t>
      </w:r>
      <w:proofErr w:type="spellStart"/>
      <w:r>
        <w:t>Serial.print</w:t>
      </w:r>
      <w:proofErr w:type="spellEnd"/>
      <w:r>
        <w:t>("</w:t>
      </w:r>
      <w:proofErr w:type="spellStart"/>
      <w:r>
        <w:t>Wartosc</w:t>
      </w:r>
      <w:proofErr w:type="spellEnd"/>
      <w:r>
        <w:t xml:space="preserve"> temperatury DS18B20:");</w:t>
      </w:r>
    </w:p>
    <w:p w14:paraId="5D5B8A13" w14:textId="77777777" w:rsidR="001F0C50" w:rsidRDefault="001F0C50" w:rsidP="004D4763">
      <w:pPr>
        <w:spacing w:after="0"/>
      </w:pPr>
      <w:r>
        <w:t xml:space="preserve">  </w:t>
      </w:r>
      <w:proofErr w:type="spellStart"/>
      <w:r>
        <w:t>Serial.print</w:t>
      </w:r>
      <w:proofErr w:type="spellEnd"/>
      <w:r>
        <w:t>(temp1);</w:t>
      </w:r>
    </w:p>
    <w:p w14:paraId="1BCCE3A8" w14:textId="77777777" w:rsidR="001F0C50" w:rsidRDefault="001F0C50" w:rsidP="004D4763">
      <w:pPr>
        <w:spacing w:after="0"/>
      </w:pPr>
      <w:r>
        <w:t xml:space="preserve">  </w:t>
      </w:r>
      <w:proofErr w:type="spellStart"/>
      <w:r>
        <w:t>Serial.print</w:t>
      </w:r>
      <w:proofErr w:type="spellEnd"/>
      <w:r>
        <w:t>("*C");</w:t>
      </w:r>
    </w:p>
    <w:p w14:paraId="1E4654F6" w14:textId="77777777" w:rsidR="001F0C50" w:rsidRDefault="001F0C50" w:rsidP="004D4763">
      <w:pPr>
        <w:spacing w:after="0"/>
      </w:pPr>
      <w:r>
        <w:t xml:space="preserve">  </w:t>
      </w:r>
      <w:proofErr w:type="spellStart"/>
      <w:r>
        <w:t>if</w:t>
      </w:r>
      <w:proofErr w:type="spellEnd"/>
      <w:r>
        <w:t xml:space="preserve"> (temp2&gt;10){</w:t>
      </w:r>
    </w:p>
    <w:p w14:paraId="0B362C4D" w14:textId="77777777" w:rsidR="001F0C50" w:rsidRDefault="001F0C50" w:rsidP="004D4763">
      <w:pPr>
        <w:spacing w:after="0"/>
      </w:pPr>
      <w:r>
        <w:t xml:space="preserve">    </w:t>
      </w:r>
      <w:proofErr w:type="spellStart"/>
      <w:r>
        <w:t>Serial.print</w:t>
      </w:r>
      <w:proofErr w:type="spellEnd"/>
      <w:r>
        <w:t>(" oraz DHT11:");</w:t>
      </w:r>
    </w:p>
    <w:p w14:paraId="384E2BAA" w14:textId="77777777" w:rsidR="001F0C50" w:rsidRDefault="001F0C50" w:rsidP="004D4763">
      <w:pPr>
        <w:spacing w:after="0"/>
      </w:pPr>
      <w:r>
        <w:t xml:space="preserve">    </w:t>
      </w:r>
      <w:proofErr w:type="spellStart"/>
      <w:r>
        <w:t>Serial.print</w:t>
      </w:r>
      <w:proofErr w:type="spellEnd"/>
      <w:r>
        <w:t>(temp2);</w:t>
      </w:r>
    </w:p>
    <w:p w14:paraId="29EDDA3F" w14:textId="77777777" w:rsidR="001F0C50" w:rsidRDefault="001F0C50" w:rsidP="004D4763">
      <w:pPr>
        <w:spacing w:after="0"/>
      </w:pPr>
      <w:r>
        <w:t xml:space="preserve">    </w:t>
      </w:r>
      <w:proofErr w:type="spellStart"/>
      <w:r>
        <w:t>Serial.println</w:t>
      </w:r>
      <w:proofErr w:type="spellEnd"/>
      <w:r>
        <w:t>("*C");</w:t>
      </w:r>
    </w:p>
    <w:p w14:paraId="24DA7349" w14:textId="77777777" w:rsidR="001F0C50" w:rsidRDefault="001F0C50" w:rsidP="004D4763">
      <w:pPr>
        <w:spacing w:after="0"/>
      </w:pPr>
      <w:r>
        <w:t xml:space="preserve">  }</w:t>
      </w:r>
    </w:p>
    <w:p w14:paraId="6B858D89" w14:textId="77777777" w:rsidR="001F0C50" w:rsidRDefault="001F0C50" w:rsidP="004D4763">
      <w:pPr>
        <w:spacing w:after="0"/>
      </w:pPr>
      <w:r>
        <w:t xml:space="preserve">  </w:t>
      </w:r>
      <w:proofErr w:type="spellStart"/>
      <w:r>
        <w:t>else</w:t>
      </w:r>
      <w:proofErr w:type="spellEnd"/>
      <w:r>
        <w:t xml:space="preserve"> </w:t>
      </w:r>
      <w:proofErr w:type="spellStart"/>
      <w:r>
        <w:t>Serial.println</w:t>
      </w:r>
      <w:proofErr w:type="spellEnd"/>
      <w:r>
        <w:t>("");</w:t>
      </w:r>
    </w:p>
    <w:p w14:paraId="7D93AEB0" w14:textId="77777777" w:rsidR="001F0C50" w:rsidRDefault="001F0C50" w:rsidP="004D4763">
      <w:pPr>
        <w:spacing w:after="0"/>
      </w:pPr>
    </w:p>
    <w:p w14:paraId="25A181C3" w14:textId="77777777" w:rsidR="001F0C50" w:rsidRDefault="001F0C50" w:rsidP="004D4763">
      <w:pPr>
        <w:spacing w:after="0"/>
      </w:pPr>
      <w:r>
        <w:t xml:space="preserve">  </w:t>
      </w:r>
      <w:proofErr w:type="spellStart"/>
      <w:r>
        <w:t>delay</w:t>
      </w:r>
      <w:proofErr w:type="spellEnd"/>
      <w:r>
        <w:t>(500);</w:t>
      </w:r>
    </w:p>
    <w:p w14:paraId="3FFBD800" w14:textId="7F5E58B9" w:rsidR="001F0C50" w:rsidRDefault="001F0C50" w:rsidP="004D4763">
      <w:pPr>
        <w:spacing w:after="0"/>
      </w:pPr>
      <w:r>
        <w:t>}</w:t>
      </w:r>
    </w:p>
    <w:p w14:paraId="617E9BAE" w14:textId="77777777" w:rsidR="004D4763" w:rsidRDefault="004D4763" w:rsidP="004D4763">
      <w:pPr>
        <w:spacing w:after="0"/>
      </w:pPr>
    </w:p>
    <w:p w14:paraId="5AE5C025" w14:textId="7BA9A462" w:rsidR="00845B9A" w:rsidRDefault="001F0C50" w:rsidP="00845B9A">
      <w:r>
        <w:t xml:space="preserve">Program jest uniwersalny tj. działa zarówno na platformie </w:t>
      </w:r>
      <w:proofErr w:type="spellStart"/>
      <w:r>
        <w:t>Arduino</w:t>
      </w:r>
      <w:proofErr w:type="spellEnd"/>
      <w:r>
        <w:t xml:space="preserve"> Uno, jak i </w:t>
      </w:r>
      <w:proofErr w:type="spellStart"/>
      <w:r>
        <w:t>Due</w:t>
      </w:r>
      <w:proofErr w:type="spellEnd"/>
      <w:r>
        <w:t>.</w:t>
      </w:r>
    </w:p>
    <w:p w14:paraId="36142E13" w14:textId="3F386D16" w:rsidR="00CC6F00" w:rsidRDefault="00CC6F00" w:rsidP="00845B9A"/>
    <w:p w14:paraId="0201E848" w14:textId="77777777" w:rsidR="00914327" w:rsidRDefault="00914327" w:rsidP="00CC6F00">
      <w:pPr>
        <w:pStyle w:val="Nagwek1"/>
      </w:pPr>
    </w:p>
    <w:p w14:paraId="751D9213" w14:textId="2F516F68" w:rsidR="00CC6F00" w:rsidRDefault="003E48A3" w:rsidP="00CC6F00">
      <w:pPr>
        <w:pStyle w:val="Nagwek1"/>
      </w:pPr>
      <w:bookmarkStart w:id="3" w:name="_Toc49459123"/>
      <w:r>
        <w:t>4</w:t>
      </w:r>
      <w:r w:rsidR="00CC6F00">
        <w:t>.</w:t>
      </w:r>
      <w:r w:rsidR="00F838CD">
        <w:t xml:space="preserve"> </w:t>
      </w:r>
      <w:r w:rsidR="00914327">
        <w:t>Zdalne monitorowanie temperatury za pomocą prostej strony HTML</w:t>
      </w:r>
      <w:bookmarkEnd w:id="3"/>
    </w:p>
    <w:p w14:paraId="7CEC5797" w14:textId="77777777" w:rsidR="00D0386C" w:rsidRDefault="00D0386C" w:rsidP="00CC6F00"/>
    <w:p w14:paraId="39BDB3B3" w14:textId="59F712E0" w:rsidR="00D0386C" w:rsidRDefault="00CC6F00" w:rsidP="00CC6F00">
      <w:r>
        <w:t xml:space="preserve">W </w:t>
      </w:r>
      <w:r w:rsidR="00014614">
        <w:t>tym</w:t>
      </w:r>
      <w:r>
        <w:t xml:space="preserve"> etap</w:t>
      </w:r>
      <w:r w:rsidR="00014614">
        <w:t>ie</w:t>
      </w:r>
      <w:r>
        <w:t xml:space="preserve"> pracy dodano zdalną komunikację Ethernet z platformą </w:t>
      </w:r>
      <w:proofErr w:type="spellStart"/>
      <w:r>
        <w:t>Arduino</w:t>
      </w:r>
      <w:proofErr w:type="spellEnd"/>
      <w:r>
        <w:t xml:space="preserve">. </w:t>
      </w:r>
      <w:r w:rsidR="00D0386C">
        <w:t>Do komunikacji wykorzystano moduł Ethernet ENC28J60.</w:t>
      </w:r>
    </w:p>
    <w:p w14:paraId="00C83776" w14:textId="11E92F06" w:rsidR="00CC6F00" w:rsidRDefault="00CC6F00" w:rsidP="00CC6F00">
      <w:r>
        <w:t>Schemat poprawnego połączenia modułu</w:t>
      </w:r>
      <w:r w:rsidR="00EB260F">
        <w:t xml:space="preserve"> ENC28J60</w:t>
      </w:r>
      <w:r>
        <w:t xml:space="preserve"> odnaleziono na stronie Botland.pl i zaprezentowano </w:t>
      </w:r>
      <w:r w:rsidR="00EB260F">
        <w:t>po</w:t>
      </w:r>
      <w:r>
        <w:t xml:space="preserve">niżej (https://botland.com.pl/pl/content/59-polaczenie-arduino-z-modulem-ethernet-enc28j60-). </w:t>
      </w:r>
    </w:p>
    <w:p w14:paraId="1C044897" w14:textId="2CB44A63" w:rsidR="00CC6F00" w:rsidRDefault="00A66107" w:rsidP="00A66107">
      <w:pPr>
        <w:spacing w:line="240" w:lineRule="auto"/>
        <w:jc w:val="center"/>
      </w:pPr>
      <w:r>
        <w:rPr>
          <w:noProof/>
        </w:rPr>
        <w:lastRenderedPageBreak/>
        <w:drawing>
          <wp:inline distT="0" distB="0" distL="0" distR="0" wp14:anchorId="538A9BB5" wp14:editId="078458C8">
            <wp:extent cx="2352675" cy="2695575"/>
            <wp:effectExtent l="0" t="0" r="9525"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52675" cy="2695575"/>
                    </a:xfrm>
                    <a:prstGeom prst="rect">
                      <a:avLst/>
                    </a:prstGeom>
                  </pic:spPr>
                </pic:pic>
              </a:graphicData>
            </a:graphic>
          </wp:inline>
        </w:drawing>
      </w:r>
    </w:p>
    <w:p w14:paraId="6B618E76" w14:textId="77777777" w:rsidR="00CC6F00" w:rsidRDefault="00CC6F00" w:rsidP="00CC6F00">
      <w:r>
        <w:t xml:space="preserve">Do poprawnego działania modułu konieczne jest wykonanie 5 połączeń: GND z masą </w:t>
      </w:r>
      <w:proofErr w:type="spellStart"/>
      <w:r>
        <w:t>Arduino</w:t>
      </w:r>
      <w:proofErr w:type="spellEnd"/>
      <w:r>
        <w:t xml:space="preserve">, </w:t>
      </w:r>
      <w:proofErr w:type="spellStart"/>
      <w:r>
        <w:t>Vcc</w:t>
      </w:r>
      <w:proofErr w:type="spellEnd"/>
      <w:r>
        <w:t xml:space="preserve"> z źródłem napięcia 3,3V na platformie </w:t>
      </w:r>
      <w:proofErr w:type="spellStart"/>
      <w:r>
        <w:t>Arduino</w:t>
      </w:r>
      <w:proofErr w:type="spellEnd"/>
      <w:r>
        <w:t xml:space="preserve"> oraz odpowiednio połączenie CS, SI, SO oraz SCK z portami 10, 11, 12 i 13 platformy </w:t>
      </w:r>
      <w:proofErr w:type="spellStart"/>
      <w:r>
        <w:t>Arduino</w:t>
      </w:r>
      <w:proofErr w:type="spellEnd"/>
      <w:r>
        <w:t xml:space="preserve"> (jest to niezbędne do poprawnej komunikacji z modułem przy użyciu wykorzystanej biblioteki o nazwie </w:t>
      </w:r>
      <w:proofErr w:type="spellStart"/>
      <w:r>
        <w:t>EtherCard.h</w:t>
      </w:r>
      <w:proofErr w:type="spellEnd"/>
      <w:r>
        <w:t xml:space="preserve">). </w:t>
      </w:r>
      <w:proofErr w:type="spellStart"/>
      <w:r>
        <w:t>EtherCard.h</w:t>
      </w:r>
      <w:proofErr w:type="spellEnd"/>
      <w:r>
        <w:t xml:space="preserve"> jest biblioteką dostępną z menadżera bibliotek </w:t>
      </w:r>
      <w:proofErr w:type="spellStart"/>
      <w:r>
        <w:t>Arduino</w:t>
      </w:r>
      <w:proofErr w:type="spellEnd"/>
      <w:r>
        <w:t xml:space="preserve"> IDE, co sprawia, że jej instalacja jest trywialna i została omówiona wcześniej na innym przykładzie(patrz rozdział 2). Po odpowiednim podłączeniu modułu i zainstalowaniu biblioteki okazało się, że platforma </w:t>
      </w:r>
      <w:proofErr w:type="spellStart"/>
      <w:r>
        <w:t>Arduino</w:t>
      </w:r>
      <w:proofErr w:type="spellEnd"/>
      <w:r>
        <w:t xml:space="preserve"> Uno nie obsługuje </w:t>
      </w:r>
      <w:proofErr w:type="spellStart"/>
      <w:r>
        <w:t>EtherCard.h</w:t>
      </w:r>
      <w:proofErr w:type="spellEnd"/>
      <w:r>
        <w:t xml:space="preserve">, przez co zdecydowano się na zmianę platformy do obsługi systemu pomiarowego oraz połączenia modułu Ethernet na </w:t>
      </w:r>
      <w:proofErr w:type="spellStart"/>
      <w:r>
        <w:t>Arduino</w:t>
      </w:r>
      <w:proofErr w:type="spellEnd"/>
      <w:r>
        <w:t xml:space="preserve"> Uno. Po przełączeniu całego układu napisano program obsługujący połączenie z siecią Ethernet:</w:t>
      </w:r>
    </w:p>
    <w:p w14:paraId="18A346C2" w14:textId="77777777" w:rsidR="00CC6F00" w:rsidRDefault="00CC6F00" w:rsidP="00CC6F00">
      <w:pPr>
        <w:spacing w:after="0"/>
      </w:pPr>
      <w:r>
        <w:t>#include &lt;</w:t>
      </w:r>
      <w:proofErr w:type="spellStart"/>
      <w:r>
        <w:t>EtherCard.h</w:t>
      </w:r>
      <w:proofErr w:type="spellEnd"/>
      <w:r>
        <w:t>&gt;</w:t>
      </w:r>
    </w:p>
    <w:p w14:paraId="4ADE4257" w14:textId="77777777" w:rsidR="00CC6F00" w:rsidRDefault="00CC6F00" w:rsidP="00CC6F00">
      <w:pPr>
        <w:spacing w:after="0"/>
      </w:pPr>
      <w:r>
        <w:t>#include &lt;</w:t>
      </w:r>
      <w:proofErr w:type="spellStart"/>
      <w:r>
        <w:t>OneWire.h</w:t>
      </w:r>
      <w:proofErr w:type="spellEnd"/>
      <w:r>
        <w:t>&gt;</w:t>
      </w:r>
    </w:p>
    <w:p w14:paraId="4BA3D07B" w14:textId="77777777" w:rsidR="00CC6F00" w:rsidRDefault="00CC6F00" w:rsidP="00CC6F00">
      <w:pPr>
        <w:spacing w:after="0"/>
      </w:pPr>
      <w:r>
        <w:t>#include &lt;</w:t>
      </w:r>
      <w:proofErr w:type="spellStart"/>
      <w:r>
        <w:t>DallasTemperature.h</w:t>
      </w:r>
      <w:proofErr w:type="spellEnd"/>
      <w:r>
        <w:t>&gt;</w:t>
      </w:r>
    </w:p>
    <w:p w14:paraId="6681E675" w14:textId="77777777" w:rsidR="00CC6F00" w:rsidRDefault="00CC6F00" w:rsidP="00CC6F00">
      <w:pPr>
        <w:spacing w:after="0"/>
      </w:pPr>
      <w:r>
        <w:t>#include &lt;</w:t>
      </w:r>
      <w:proofErr w:type="spellStart"/>
      <w:r>
        <w:t>DHT.h</w:t>
      </w:r>
      <w:proofErr w:type="spellEnd"/>
      <w:r>
        <w:t>&gt;</w:t>
      </w:r>
    </w:p>
    <w:p w14:paraId="2073064D" w14:textId="77777777" w:rsidR="00CC6F00" w:rsidRDefault="00CC6F00" w:rsidP="00CC6F00">
      <w:pPr>
        <w:spacing w:after="0"/>
      </w:pPr>
    </w:p>
    <w:p w14:paraId="77C56BBF" w14:textId="77777777" w:rsidR="00CC6F00" w:rsidRDefault="00CC6F00" w:rsidP="00CC6F00">
      <w:pPr>
        <w:spacing w:after="0"/>
      </w:pPr>
    </w:p>
    <w:p w14:paraId="6BC36BEE" w14:textId="77777777" w:rsidR="00CC6F00" w:rsidRDefault="00CC6F00" w:rsidP="00CC6F00">
      <w:pPr>
        <w:spacing w:after="0"/>
      </w:pPr>
      <w:r>
        <w:t xml:space="preserve">#define STATIC 1  // set to 1 to </w:t>
      </w:r>
      <w:proofErr w:type="spellStart"/>
      <w:r>
        <w:t>disable</w:t>
      </w:r>
      <w:proofErr w:type="spellEnd"/>
      <w:r>
        <w:t xml:space="preserve"> DHCP (</w:t>
      </w:r>
      <w:proofErr w:type="spellStart"/>
      <w:r>
        <w:t>adjust</w:t>
      </w:r>
      <w:proofErr w:type="spellEnd"/>
      <w:r>
        <w:t xml:space="preserve"> </w:t>
      </w:r>
      <w:proofErr w:type="spellStart"/>
      <w:r>
        <w:t>myip</w:t>
      </w:r>
      <w:proofErr w:type="spellEnd"/>
      <w:r>
        <w:t>/</w:t>
      </w:r>
      <w:proofErr w:type="spellStart"/>
      <w:r>
        <w:t>gwip</w:t>
      </w:r>
      <w:proofErr w:type="spellEnd"/>
      <w:r>
        <w:t xml:space="preserve"> </w:t>
      </w:r>
      <w:proofErr w:type="spellStart"/>
      <w:r>
        <w:t>values</w:t>
      </w:r>
      <w:proofErr w:type="spellEnd"/>
      <w:r>
        <w:t xml:space="preserve"> </w:t>
      </w:r>
      <w:proofErr w:type="spellStart"/>
      <w:r>
        <w:t>below</w:t>
      </w:r>
      <w:proofErr w:type="spellEnd"/>
      <w:r>
        <w:t>)</w:t>
      </w:r>
    </w:p>
    <w:p w14:paraId="431078E1" w14:textId="77777777" w:rsidR="00CC6F00" w:rsidRDefault="00CC6F00" w:rsidP="00CC6F00">
      <w:pPr>
        <w:spacing w:after="0"/>
      </w:pPr>
      <w:r>
        <w:t>#define DHT11_PIN 2</w:t>
      </w:r>
    </w:p>
    <w:p w14:paraId="69FA2D79" w14:textId="77777777" w:rsidR="00CC6F00" w:rsidRDefault="00CC6F00" w:rsidP="00CC6F00">
      <w:pPr>
        <w:spacing w:after="0"/>
      </w:pPr>
    </w:p>
    <w:p w14:paraId="3DAF5DB7" w14:textId="77777777" w:rsidR="00CC6F00" w:rsidRDefault="00CC6F00" w:rsidP="00CC6F00">
      <w:pPr>
        <w:spacing w:after="0"/>
      </w:pPr>
      <w:r>
        <w:t xml:space="preserve">  </w:t>
      </w:r>
      <w:proofErr w:type="spellStart"/>
      <w:r>
        <w:t>float</w:t>
      </w:r>
      <w:proofErr w:type="spellEnd"/>
      <w:r>
        <w:t xml:space="preserve"> temp1 = 0.0;</w:t>
      </w:r>
    </w:p>
    <w:p w14:paraId="0BAAF865" w14:textId="77777777" w:rsidR="00CC6F00" w:rsidRDefault="00CC6F00" w:rsidP="00CC6F00">
      <w:pPr>
        <w:spacing w:after="0"/>
      </w:pPr>
      <w:r>
        <w:t xml:space="preserve">  </w:t>
      </w:r>
      <w:proofErr w:type="spellStart"/>
      <w:r>
        <w:t>int</w:t>
      </w:r>
      <w:proofErr w:type="spellEnd"/>
      <w:r>
        <w:t xml:space="preserve"> </w:t>
      </w:r>
      <w:proofErr w:type="spellStart"/>
      <w:r>
        <w:t>oneWireBus</w:t>
      </w:r>
      <w:proofErr w:type="spellEnd"/>
      <w:r>
        <w:t xml:space="preserve"> = 3;</w:t>
      </w:r>
    </w:p>
    <w:p w14:paraId="3907F609" w14:textId="77777777" w:rsidR="00CC6F00" w:rsidRDefault="00CC6F00" w:rsidP="00CC6F00">
      <w:pPr>
        <w:spacing w:after="0"/>
      </w:pPr>
      <w:r>
        <w:t xml:space="preserve">  </w:t>
      </w:r>
      <w:proofErr w:type="spellStart"/>
      <w:r>
        <w:t>OneWire</w:t>
      </w:r>
      <w:proofErr w:type="spellEnd"/>
      <w:r>
        <w:t xml:space="preserve"> </w:t>
      </w:r>
      <w:proofErr w:type="spellStart"/>
      <w:r>
        <w:t>oneWire</w:t>
      </w:r>
      <w:proofErr w:type="spellEnd"/>
      <w:r>
        <w:t>(</w:t>
      </w:r>
      <w:proofErr w:type="spellStart"/>
      <w:r>
        <w:t>oneWireBus</w:t>
      </w:r>
      <w:proofErr w:type="spellEnd"/>
      <w:r>
        <w:t>);</w:t>
      </w:r>
    </w:p>
    <w:p w14:paraId="01768BB8" w14:textId="77777777" w:rsidR="00CC6F00" w:rsidRDefault="00CC6F00" w:rsidP="00CC6F00">
      <w:pPr>
        <w:spacing w:after="0"/>
      </w:pPr>
      <w:r>
        <w:t xml:space="preserve">  </w:t>
      </w:r>
      <w:proofErr w:type="spellStart"/>
      <w:r>
        <w:t>DallasTemperature</w:t>
      </w:r>
      <w:proofErr w:type="spellEnd"/>
      <w:r>
        <w:t xml:space="preserve"> </w:t>
      </w:r>
      <w:proofErr w:type="spellStart"/>
      <w:r>
        <w:t>sensors</w:t>
      </w:r>
      <w:proofErr w:type="spellEnd"/>
      <w:r>
        <w:t>(&amp;</w:t>
      </w:r>
      <w:proofErr w:type="spellStart"/>
      <w:r>
        <w:t>oneWire</w:t>
      </w:r>
      <w:proofErr w:type="spellEnd"/>
      <w:r>
        <w:t>);</w:t>
      </w:r>
    </w:p>
    <w:p w14:paraId="3BDABA28" w14:textId="77777777" w:rsidR="00CC6F00" w:rsidRDefault="00CC6F00" w:rsidP="00CC6F00">
      <w:pPr>
        <w:spacing w:after="0"/>
      </w:pPr>
      <w:r>
        <w:lastRenderedPageBreak/>
        <w:t xml:space="preserve">  DHT </w:t>
      </w:r>
      <w:proofErr w:type="spellStart"/>
      <w:r>
        <w:t>dht</w:t>
      </w:r>
      <w:proofErr w:type="spellEnd"/>
      <w:r>
        <w:t>;</w:t>
      </w:r>
    </w:p>
    <w:p w14:paraId="51245FBB" w14:textId="77777777" w:rsidR="00CC6F00" w:rsidRDefault="00CC6F00" w:rsidP="00CC6F00">
      <w:pPr>
        <w:spacing w:after="0"/>
      </w:pPr>
    </w:p>
    <w:p w14:paraId="7B796E02" w14:textId="77777777" w:rsidR="00CC6F00" w:rsidRDefault="00CC6F00" w:rsidP="00CC6F00">
      <w:pPr>
        <w:spacing w:after="0"/>
      </w:pPr>
      <w:r>
        <w:t xml:space="preserve">  char </w:t>
      </w:r>
      <w:proofErr w:type="spellStart"/>
      <w:r>
        <w:t>zxc</w:t>
      </w:r>
      <w:proofErr w:type="spellEnd"/>
      <w:r>
        <w:t>[5];</w:t>
      </w:r>
    </w:p>
    <w:p w14:paraId="7C7E4433" w14:textId="77777777" w:rsidR="00CC6F00" w:rsidRDefault="00CC6F00" w:rsidP="00CC6F00">
      <w:pPr>
        <w:spacing w:after="0"/>
      </w:pPr>
    </w:p>
    <w:p w14:paraId="130B53F0" w14:textId="77777777" w:rsidR="00CC6F00" w:rsidRDefault="00CC6F00" w:rsidP="00CC6F00">
      <w:pPr>
        <w:spacing w:after="0"/>
      </w:pPr>
      <w:r>
        <w:t>#if STATIC</w:t>
      </w:r>
    </w:p>
    <w:p w14:paraId="349FD7F5" w14:textId="77777777" w:rsidR="00CC6F00" w:rsidRDefault="00CC6F00" w:rsidP="00CC6F00">
      <w:pPr>
        <w:spacing w:after="0"/>
      </w:pPr>
      <w:r>
        <w:t xml:space="preserve">// </w:t>
      </w:r>
      <w:proofErr w:type="spellStart"/>
      <w:r>
        <w:t>ethernet</w:t>
      </w:r>
      <w:proofErr w:type="spellEnd"/>
      <w:r>
        <w:t xml:space="preserve"> </w:t>
      </w:r>
      <w:proofErr w:type="spellStart"/>
      <w:r>
        <w:t>interface</w:t>
      </w:r>
      <w:proofErr w:type="spellEnd"/>
      <w:r>
        <w:t xml:space="preserve"> </w:t>
      </w:r>
      <w:proofErr w:type="spellStart"/>
      <w:r>
        <w:t>ip</w:t>
      </w:r>
      <w:proofErr w:type="spellEnd"/>
      <w:r>
        <w:t xml:space="preserve"> </w:t>
      </w:r>
      <w:proofErr w:type="spellStart"/>
      <w:r>
        <w:t>address</w:t>
      </w:r>
      <w:proofErr w:type="spellEnd"/>
    </w:p>
    <w:p w14:paraId="732CAD90" w14:textId="77777777" w:rsidR="00CC6F00" w:rsidRDefault="00CC6F00" w:rsidP="00CC6F00">
      <w:pPr>
        <w:spacing w:after="0"/>
      </w:pPr>
      <w:proofErr w:type="spellStart"/>
      <w:r>
        <w:t>static</w:t>
      </w:r>
      <w:proofErr w:type="spellEnd"/>
      <w:r>
        <w:t xml:space="preserve"> </w:t>
      </w:r>
      <w:proofErr w:type="spellStart"/>
      <w:r>
        <w:t>byte</w:t>
      </w:r>
      <w:proofErr w:type="spellEnd"/>
      <w:r>
        <w:t xml:space="preserve"> </w:t>
      </w:r>
      <w:proofErr w:type="spellStart"/>
      <w:r>
        <w:t>myip</w:t>
      </w:r>
      <w:proofErr w:type="spellEnd"/>
      <w:r>
        <w:t>[] = { 192,168,107,7 };</w:t>
      </w:r>
    </w:p>
    <w:p w14:paraId="140B6C2B" w14:textId="77777777" w:rsidR="00CC6F00" w:rsidRDefault="00CC6F00" w:rsidP="00CC6F00">
      <w:pPr>
        <w:spacing w:after="0"/>
      </w:pPr>
      <w:r>
        <w:t xml:space="preserve">// </w:t>
      </w:r>
      <w:proofErr w:type="spellStart"/>
      <w:r>
        <w:t>gateway</w:t>
      </w:r>
      <w:proofErr w:type="spellEnd"/>
      <w:r>
        <w:t xml:space="preserve"> </w:t>
      </w:r>
      <w:proofErr w:type="spellStart"/>
      <w:r>
        <w:t>ip</w:t>
      </w:r>
      <w:proofErr w:type="spellEnd"/>
      <w:r>
        <w:t xml:space="preserve"> </w:t>
      </w:r>
      <w:proofErr w:type="spellStart"/>
      <w:r>
        <w:t>address</w:t>
      </w:r>
      <w:proofErr w:type="spellEnd"/>
    </w:p>
    <w:p w14:paraId="15417508" w14:textId="77777777" w:rsidR="00CC6F00" w:rsidRDefault="00CC6F00" w:rsidP="00CC6F00">
      <w:pPr>
        <w:spacing w:after="0"/>
      </w:pPr>
      <w:proofErr w:type="spellStart"/>
      <w:r>
        <w:t>static</w:t>
      </w:r>
      <w:proofErr w:type="spellEnd"/>
      <w:r>
        <w:t xml:space="preserve"> </w:t>
      </w:r>
      <w:proofErr w:type="spellStart"/>
      <w:r>
        <w:t>byte</w:t>
      </w:r>
      <w:proofErr w:type="spellEnd"/>
      <w:r>
        <w:t xml:space="preserve"> </w:t>
      </w:r>
      <w:proofErr w:type="spellStart"/>
      <w:r>
        <w:t>gwip</w:t>
      </w:r>
      <w:proofErr w:type="spellEnd"/>
      <w:r>
        <w:t>[] = { 192,168, 107,254 };</w:t>
      </w:r>
    </w:p>
    <w:p w14:paraId="0B336B5B" w14:textId="77777777" w:rsidR="00CC6F00" w:rsidRDefault="00CC6F00" w:rsidP="00CC6F00">
      <w:pPr>
        <w:spacing w:after="0"/>
      </w:pPr>
      <w:r>
        <w:t>#endif</w:t>
      </w:r>
    </w:p>
    <w:p w14:paraId="4EAA456B" w14:textId="77777777" w:rsidR="00CC6F00" w:rsidRDefault="00CC6F00" w:rsidP="00CC6F00">
      <w:pPr>
        <w:spacing w:after="0"/>
      </w:pPr>
    </w:p>
    <w:p w14:paraId="7535FF05" w14:textId="77777777" w:rsidR="00CC6F00" w:rsidRDefault="00CC6F00" w:rsidP="00CC6F00">
      <w:pPr>
        <w:spacing w:after="0"/>
      </w:pPr>
      <w:r>
        <w:t xml:space="preserve">// </w:t>
      </w:r>
      <w:proofErr w:type="spellStart"/>
      <w:r>
        <w:t>ethernet</w:t>
      </w:r>
      <w:proofErr w:type="spellEnd"/>
      <w:r>
        <w:t xml:space="preserve"> mac </w:t>
      </w:r>
      <w:proofErr w:type="spellStart"/>
      <w:r>
        <w:t>address</w:t>
      </w:r>
      <w:proofErr w:type="spellEnd"/>
      <w:r>
        <w:t xml:space="preserve"> - </w:t>
      </w:r>
      <w:proofErr w:type="spellStart"/>
      <w:r>
        <w:t>must</w:t>
      </w:r>
      <w:proofErr w:type="spellEnd"/>
      <w:r>
        <w:t xml:space="preserve"> be </w:t>
      </w:r>
      <w:proofErr w:type="spellStart"/>
      <w:r>
        <w:t>unique</w:t>
      </w:r>
      <w:proofErr w:type="spellEnd"/>
      <w:r>
        <w:t xml:space="preserve"> on </w:t>
      </w:r>
      <w:proofErr w:type="spellStart"/>
      <w:r>
        <w:t>your</w:t>
      </w:r>
      <w:proofErr w:type="spellEnd"/>
      <w:r>
        <w:t xml:space="preserve"> network</w:t>
      </w:r>
    </w:p>
    <w:p w14:paraId="33856B43" w14:textId="77777777" w:rsidR="00CC6F00" w:rsidRDefault="00CC6F00" w:rsidP="00CC6F00">
      <w:pPr>
        <w:spacing w:after="0"/>
      </w:pPr>
      <w:proofErr w:type="spellStart"/>
      <w:r>
        <w:t>static</w:t>
      </w:r>
      <w:proofErr w:type="spellEnd"/>
      <w:r>
        <w:t xml:space="preserve"> </w:t>
      </w:r>
      <w:proofErr w:type="spellStart"/>
      <w:r>
        <w:t>byte</w:t>
      </w:r>
      <w:proofErr w:type="spellEnd"/>
      <w:r>
        <w:t xml:space="preserve"> </w:t>
      </w:r>
      <w:proofErr w:type="spellStart"/>
      <w:r>
        <w:t>mymac</w:t>
      </w:r>
      <w:proofErr w:type="spellEnd"/>
      <w:r>
        <w:t>[] = { 0x2,0x8,0x25,0x7,0x44,0x11 };</w:t>
      </w:r>
    </w:p>
    <w:p w14:paraId="2070BA57" w14:textId="77777777" w:rsidR="00CC6F00" w:rsidRDefault="00CC6F00" w:rsidP="00CC6F00">
      <w:pPr>
        <w:spacing w:after="0"/>
      </w:pPr>
    </w:p>
    <w:p w14:paraId="1FA95CA5" w14:textId="77777777" w:rsidR="00CC6F00" w:rsidRDefault="00CC6F00" w:rsidP="00CC6F00">
      <w:pPr>
        <w:spacing w:after="0"/>
      </w:pPr>
      <w:proofErr w:type="spellStart"/>
      <w:r>
        <w:t>byte</w:t>
      </w:r>
      <w:proofErr w:type="spellEnd"/>
      <w:r>
        <w:t xml:space="preserve"> Ethernet::</w:t>
      </w:r>
      <w:proofErr w:type="spellStart"/>
      <w:r>
        <w:t>buffer</w:t>
      </w:r>
      <w:proofErr w:type="spellEnd"/>
      <w:r>
        <w:t xml:space="preserve">[500]; // </w:t>
      </w:r>
      <w:proofErr w:type="spellStart"/>
      <w:r>
        <w:t>tcp/ip</w:t>
      </w:r>
      <w:proofErr w:type="spellEnd"/>
      <w:r>
        <w:t xml:space="preserve"> </w:t>
      </w:r>
      <w:proofErr w:type="spellStart"/>
      <w:r>
        <w:t>send</w:t>
      </w:r>
      <w:proofErr w:type="spellEnd"/>
      <w:r>
        <w:t xml:space="preserve"> and </w:t>
      </w:r>
      <w:proofErr w:type="spellStart"/>
      <w:r>
        <w:t>receive</w:t>
      </w:r>
      <w:proofErr w:type="spellEnd"/>
      <w:r>
        <w:t xml:space="preserve"> </w:t>
      </w:r>
      <w:proofErr w:type="spellStart"/>
      <w:r>
        <w:t>buffer</w:t>
      </w:r>
      <w:proofErr w:type="spellEnd"/>
    </w:p>
    <w:p w14:paraId="3F53F2E5" w14:textId="77777777" w:rsidR="00CC6F00" w:rsidRDefault="00CC6F00" w:rsidP="00CC6F00">
      <w:pPr>
        <w:spacing w:after="0"/>
      </w:pPr>
    </w:p>
    <w:p w14:paraId="129A0393" w14:textId="77777777" w:rsidR="00CC6F00" w:rsidRDefault="00CC6F00" w:rsidP="00CC6F00">
      <w:pPr>
        <w:spacing w:after="0"/>
      </w:pPr>
      <w:proofErr w:type="spellStart"/>
      <w:r>
        <w:t>const</w:t>
      </w:r>
      <w:proofErr w:type="spellEnd"/>
      <w:r>
        <w:t xml:space="preserve"> char </w:t>
      </w:r>
      <w:proofErr w:type="spellStart"/>
      <w:r>
        <w:t>page</w:t>
      </w:r>
      <w:proofErr w:type="spellEnd"/>
      <w:r>
        <w:t>[] PROGMEM =</w:t>
      </w:r>
    </w:p>
    <w:p w14:paraId="3987E3B6" w14:textId="77777777" w:rsidR="00CC6F00" w:rsidRDefault="00CC6F00" w:rsidP="00CC6F00">
      <w:pPr>
        <w:spacing w:after="0"/>
      </w:pPr>
      <w:r>
        <w:t xml:space="preserve">"HTTP/1.0 503 Service </w:t>
      </w:r>
      <w:proofErr w:type="spellStart"/>
      <w:r>
        <w:t>Unavailable</w:t>
      </w:r>
      <w:proofErr w:type="spellEnd"/>
      <w:r>
        <w:t>\r\n"</w:t>
      </w:r>
    </w:p>
    <w:p w14:paraId="2D3797A2" w14:textId="77777777" w:rsidR="00CC6F00" w:rsidRDefault="00CC6F00" w:rsidP="00CC6F00">
      <w:pPr>
        <w:spacing w:after="0"/>
      </w:pPr>
      <w:r>
        <w:t>"Content-</w:t>
      </w:r>
      <w:proofErr w:type="spellStart"/>
      <w:r>
        <w:t>Type</w:t>
      </w:r>
      <w:proofErr w:type="spellEnd"/>
      <w:r>
        <w:t xml:space="preserve">: </w:t>
      </w:r>
      <w:proofErr w:type="spellStart"/>
      <w:r>
        <w:t>text</w:t>
      </w:r>
      <w:proofErr w:type="spellEnd"/>
      <w:r>
        <w:t>/</w:t>
      </w:r>
      <w:proofErr w:type="spellStart"/>
      <w:r>
        <w:t>html</w:t>
      </w:r>
      <w:proofErr w:type="spellEnd"/>
      <w:r>
        <w:t>\r\n"</w:t>
      </w:r>
    </w:p>
    <w:p w14:paraId="48C0E583" w14:textId="77777777" w:rsidR="00CC6F00" w:rsidRDefault="00CC6F00" w:rsidP="00CC6F00">
      <w:pPr>
        <w:spacing w:after="0"/>
      </w:pPr>
      <w:r>
        <w:t>"</w:t>
      </w:r>
      <w:proofErr w:type="spellStart"/>
      <w:r>
        <w:t>Retry-After</w:t>
      </w:r>
      <w:proofErr w:type="spellEnd"/>
      <w:r>
        <w:t>: 600\r\n"</w:t>
      </w:r>
    </w:p>
    <w:p w14:paraId="2B31AD41" w14:textId="77777777" w:rsidR="00CC6F00" w:rsidRDefault="00CC6F00" w:rsidP="00CC6F00">
      <w:pPr>
        <w:spacing w:after="0"/>
      </w:pPr>
      <w:r>
        <w:t>"\r\n"</w:t>
      </w:r>
    </w:p>
    <w:p w14:paraId="2BD06836" w14:textId="77777777" w:rsidR="00CC6F00" w:rsidRDefault="00CC6F00" w:rsidP="00CC6F00">
      <w:pPr>
        <w:spacing w:after="0"/>
      </w:pPr>
      <w:r>
        <w:t>"&lt;</w:t>
      </w:r>
      <w:proofErr w:type="spellStart"/>
      <w:r>
        <w:t>html</w:t>
      </w:r>
      <w:proofErr w:type="spellEnd"/>
      <w:r>
        <w:t>&gt;"</w:t>
      </w:r>
    </w:p>
    <w:p w14:paraId="753AB209" w14:textId="77777777" w:rsidR="00CC6F00" w:rsidRDefault="00CC6F00" w:rsidP="00CC6F00">
      <w:pPr>
        <w:spacing w:after="0"/>
      </w:pPr>
      <w:r>
        <w:t xml:space="preserve">  "&lt;</w:t>
      </w:r>
      <w:proofErr w:type="spellStart"/>
      <w:r>
        <w:t>head</w:t>
      </w:r>
      <w:proofErr w:type="spellEnd"/>
      <w:r>
        <w:t>&gt;&lt;</w:t>
      </w:r>
      <w:proofErr w:type="spellStart"/>
      <w:r>
        <w:t>title</w:t>
      </w:r>
      <w:proofErr w:type="spellEnd"/>
      <w:r>
        <w:t>&gt;"</w:t>
      </w:r>
    </w:p>
    <w:p w14:paraId="67CCFBFA" w14:textId="77777777" w:rsidR="00CC6F00" w:rsidRDefault="00CC6F00" w:rsidP="00CC6F00">
      <w:pPr>
        <w:spacing w:after="0"/>
      </w:pPr>
      <w:r>
        <w:t xml:space="preserve">    "Service </w:t>
      </w:r>
      <w:proofErr w:type="spellStart"/>
      <w:r>
        <w:t>Temporarily</w:t>
      </w:r>
      <w:proofErr w:type="spellEnd"/>
      <w:r>
        <w:t xml:space="preserve"> </w:t>
      </w:r>
      <w:proofErr w:type="spellStart"/>
      <w:r>
        <w:t>Unavailable</w:t>
      </w:r>
      <w:proofErr w:type="spellEnd"/>
      <w:r>
        <w:t>"</w:t>
      </w:r>
    </w:p>
    <w:p w14:paraId="3DEB97A3" w14:textId="77777777" w:rsidR="00CC6F00" w:rsidRDefault="00CC6F00" w:rsidP="00CC6F00">
      <w:pPr>
        <w:spacing w:after="0"/>
      </w:pPr>
      <w:r>
        <w:t xml:space="preserve">  "&lt;/</w:t>
      </w:r>
      <w:proofErr w:type="spellStart"/>
      <w:r>
        <w:t>title</w:t>
      </w:r>
      <w:proofErr w:type="spellEnd"/>
      <w:r>
        <w:t>&gt;&lt;/</w:t>
      </w:r>
      <w:proofErr w:type="spellStart"/>
      <w:r>
        <w:t>head</w:t>
      </w:r>
      <w:proofErr w:type="spellEnd"/>
      <w:r>
        <w:t>&gt;"</w:t>
      </w:r>
    </w:p>
    <w:p w14:paraId="12251EAF" w14:textId="77777777" w:rsidR="00CC6F00" w:rsidRDefault="00CC6F00" w:rsidP="00CC6F00">
      <w:pPr>
        <w:spacing w:after="0"/>
      </w:pPr>
      <w:r>
        <w:t xml:space="preserve">  "&lt;body&gt;"</w:t>
      </w:r>
    </w:p>
    <w:p w14:paraId="3516EA94" w14:textId="77777777" w:rsidR="00CC6F00" w:rsidRDefault="00CC6F00" w:rsidP="00CC6F00">
      <w:pPr>
        <w:spacing w:after="0"/>
      </w:pPr>
      <w:r>
        <w:t xml:space="preserve">    "&lt;h3&gt;</w:t>
      </w:r>
      <w:proofErr w:type="spellStart"/>
      <w:r>
        <w:t>Temperature</w:t>
      </w:r>
      <w:proofErr w:type="spellEnd"/>
      <w:r>
        <w:t xml:space="preserve"> </w:t>
      </w:r>
      <w:proofErr w:type="spellStart"/>
      <w:r>
        <w:t>measurement</w:t>
      </w:r>
      <w:proofErr w:type="spellEnd"/>
      <w:r>
        <w:t>&lt;/h3&gt;"</w:t>
      </w:r>
    </w:p>
    <w:p w14:paraId="4B3202C9" w14:textId="77777777" w:rsidR="00CC6F00" w:rsidRDefault="00CC6F00" w:rsidP="00CC6F00">
      <w:pPr>
        <w:spacing w:after="0"/>
      </w:pPr>
      <w:r>
        <w:t xml:space="preserve">    "&lt;p&gt;&lt;em&gt;"</w:t>
      </w:r>
    </w:p>
    <w:p w14:paraId="58A1BCBF" w14:textId="77777777" w:rsidR="00CC6F00" w:rsidRDefault="00CC6F00" w:rsidP="00CC6F00">
      <w:pPr>
        <w:spacing w:after="0"/>
      </w:pPr>
      <w:r>
        <w:t xml:space="preserve">      "Temperature1(DS18B20):&lt;</w:t>
      </w:r>
      <w:proofErr w:type="spellStart"/>
      <w:r>
        <w:t>br</w:t>
      </w:r>
      <w:proofErr w:type="spellEnd"/>
      <w:r>
        <w:t xml:space="preserve"> /&gt;"</w:t>
      </w:r>
    </w:p>
    <w:p w14:paraId="4FD2E286" w14:textId="77777777" w:rsidR="00CC6F00" w:rsidRDefault="00CC6F00" w:rsidP="00CC6F00">
      <w:pPr>
        <w:spacing w:after="0"/>
      </w:pPr>
      <w:r>
        <w:t xml:space="preserve">      "</w:t>
      </w:r>
      <w:proofErr w:type="spellStart"/>
      <w:r>
        <w:t>Provided</w:t>
      </w:r>
      <w:proofErr w:type="spellEnd"/>
      <w:r>
        <w:t xml:space="preserve"> to </w:t>
      </w:r>
      <w:proofErr w:type="spellStart"/>
      <w:r>
        <w:t>you</w:t>
      </w:r>
      <w:proofErr w:type="spellEnd"/>
      <w:r>
        <w:t xml:space="preserve"> by WK."</w:t>
      </w:r>
    </w:p>
    <w:p w14:paraId="6849012C" w14:textId="77777777" w:rsidR="00CC6F00" w:rsidRDefault="00CC6F00" w:rsidP="00CC6F00">
      <w:pPr>
        <w:spacing w:after="0"/>
      </w:pPr>
      <w:r>
        <w:t xml:space="preserve">    "&lt;/em&gt;&lt;/p&gt;"</w:t>
      </w:r>
    </w:p>
    <w:p w14:paraId="53BEF4A9" w14:textId="77777777" w:rsidR="00CC6F00" w:rsidRDefault="00CC6F00" w:rsidP="00CC6F00">
      <w:pPr>
        <w:spacing w:after="0"/>
      </w:pPr>
      <w:r>
        <w:t xml:space="preserve">  "&lt;/body&gt;"</w:t>
      </w:r>
    </w:p>
    <w:p w14:paraId="5FBCE503" w14:textId="77777777" w:rsidR="00CC6F00" w:rsidRDefault="00CC6F00" w:rsidP="00CC6F00">
      <w:pPr>
        <w:spacing w:after="0"/>
      </w:pPr>
      <w:r>
        <w:t>"&lt;/</w:t>
      </w:r>
      <w:proofErr w:type="spellStart"/>
      <w:r>
        <w:t>html</w:t>
      </w:r>
      <w:proofErr w:type="spellEnd"/>
      <w:r>
        <w:t>&gt;"</w:t>
      </w:r>
    </w:p>
    <w:p w14:paraId="6CAA9A53" w14:textId="77777777" w:rsidR="00CC6F00" w:rsidRDefault="00CC6F00" w:rsidP="00CC6F00">
      <w:pPr>
        <w:spacing w:after="0"/>
      </w:pPr>
      <w:r>
        <w:t>;</w:t>
      </w:r>
    </w:p>
    <w:p w14:paraId="67EF541E" w14:textId="77777777" w:rsidR="00CC6F00" w:rsidRDefault="00CC6F00" w:rsidP="00CC6F00">
      <w:pPr>
        <w:spacing w:after="0"/>
      </w:pPr>
    </w:p>
    <w:p w14:paraId="637AE760" w14:textId="77777777" w:rsidR="00CC6F00" w:rsidRDefault="00CC6F00" w:rsidP="00CC6F00">
      <w:pPr>
        <w:spacing w:after="0"/>
      </w:pPr>
      <w:proofErr w:type="spellStart"/>
      <w:r>
        <w:t>void</w:t>
      </w:r>
      <w:proofErr w:type="spellEnd"/>
      <w:r>
        <w:t xml:space="preserve"> setup(){</w:t>
      </w:r>
    </w:p>
    <w:p w14:paraId="7D0B3DF7" w14:textId="77777777" w:rsidR="00CC6F00" w:rsidRDefault="00CC6F00" w:rsidP="00CC6F00">
      <w:pPr>
        <w:spacing w:after="0"/>
      </w:pPr>
      <w:r>
        <w:t xml:space="preserve">  </w:t>
      </w:r>
      <w:proofErr w:type="spellStart"/>
      <w:r>
        <w:t>Serial.begin</w:t>
      </w:r>
      <w:proofErr w:type="spellEnd"/>
      <w:r>
        <w:t>(57600);</w:t>
      </w:r>
    </w:p>
    <w:p w14:paraId="335522BE" w14:textId="77777777" w:rsidR="00CC6F00" w:rsidRDefault="00CC6F00" w:rsidP="00CC6F00">
      <w:pPr>
        <w:spacing w:after="0"/>
      </w:pPr>
      <w:r>
        <w:t xml:space="preserve">  </w:t>
      </w:r>
    </w:p>
    <w:p w14:paraId="6422B028" w14:textId="77777777" w:rsidR="00CC6F00" w:rsidRDefault="00CC6F00" w:rsidP="00CC6F00">
      <w:pPr>
        <w:spacing w:after="0"/>
      </w:pPr>
      <w:r>
        <w:t xml:space="preserve">  </w:t>
      </w:r>
      <w:proofErr w:type="spellStart"/>
      <w:r>
        <w:t>Serial.println</w:t>
      </w:r>
      <w:proofErr w:type="spellEnd"/>
      <w:r>
        <w:t>("Odczyt temperatury z czujnika DS18B20 i DHT11");</w:t>
      </w:r>
    </w:p>
    <w:p w14:paraId="21CCE645" w14:textId="77777777" w:rsidR="00CC6F00" w:rsidRDefault="00CC6F00" w:rsidP="00CC6F00">
      <w:pPr>
        <w:spacing w:after="0"/>
      </w:pPr>
      <w:r>
        <w:t xml:space="preserve">  </w:t>
      </w:r>
      <w:proofErr w:type="spellStart"/>
      <w:r>
        <w:t>sensors.begin</w:t>
      </w:r>
      <w:proofErr w:type="spellEnd"/>
      <w:r>
        <w:t>();</w:t>
      </w:r>
    </w:p>
    <w:p w14:paraId="4CAAA295" w14:textId="77777777" w:rsidR="00CC6F00" w:rsidRDefault="00CC6F00" w:rsidP="00CC6F00">
      <w:pPr>
        <w:spacing w:after="0"/>
      </w:pPr>
      <w:r>
        <w:t xml:space="preserve">  </w:t>
      </w:r>
      <w:proofErr w:type="spellStart"/>
      <w:r>
        <w:t>sensors.setResolution</w:t>
      </w:r>
      <w:proofErr w:type="spellEnd"/>
      <w:r>
        <w:t>(12);</w:t>
      </w:r>
    </w:p>
    <w:p w14:paraId="492C0CD7" w14:textId="77777777" w:rsidR="00CC6F00" w:rsidRDefault="00CC6F00" w:rsidP="00CC6F00">
      <w:pPr>
        <w:spacing w:after="0"/>
      </w:pPr>
    </w:p>
    <w:p w14:paraId="39F55E5C" w14:textId="77777777" w:rsidR="00CC6F00" w:rsidRDefault="00CC6F00" w:rsidP="00CC6F00">
      <w:pPr>
        <w:spacing w:after="0"/>
      </w:pPr>
      <w:r>
        <w:t xml:space="preserve">  </w:t>
      </w:r>
      <w:proofErr w:type="spellStart"/>
      <w:r>
        <w:t>dht.setup</w:t>
      </w:r>
      <w:proofErr w:type="spellEnd"/>
      <w:r>
        <w:t>(DHT11_PIN);</w:t>
      </w:r>
    </w:p>
    <w:p w14:paraId="1531C97D" w14:textId="77777777" w:rsidR="00CC6F00" w:rsidRDefault="00CC6F00" w:rsidP="00CC6F00">
      <w:pPr>
        <w:spacing w:after="0"/>
      </w:pPr>
    </w:p>
    <w:p w14:paraId="320B80A0" w14:textId="77777777" w:rsidR="00CC6F00" w:rsidRDefault="00CC6F00" w:rsidP="00CC6F00">
      <w:pPr>
        <w:spacing w:after="0"/>
      </w:pPr>
      <w:r>
        <w:lastRenderedPageBreak/>
        <w:t xml:space="preserve">  </w:t>
      </w:r>
    </w:p>
    <w:p w14:paraId="7E524726" w14:textId="77777777" w:rsidR="00CC6F00" w:rsidRDefault="00CC6F00" w:rsidP="00CC6F00">
      <w:pPr>
        <w:spacing w:after="0"/>
      </w:pPr>
      <w:r>
        <w:t xml:space="preserve">  </w:t>
      </w:r>
      <w:proofErr w:type="spellStart"/>
      <w:r>
        <w:t>Serial.println</w:t>
      </w:r>
      <w:proofErr w:type="spellEnd"/>
      <w:r>
        <w:t>("\n[</w:t>
      </w:r>
      <w:proofErr w:type="spellStart"/>
      <w:r>
        <w:t>backSoon</w:t>
      </w:r>
      <w:proofErr w:type="spellEnd"/>
      <w:r>
        <w:t>]");</w:t>
      </w:r>
    </w:p>
    <w:p w14:paraId="35807285" w14:textId="77777777" w:rsidR="00CC6F00" w:rsidRDefault="00CC6F00" w:rsidP="00CC6F00">
      <w:pPr>
        <w:spacing w:after="0"/>
      </w:pPr>
    </w:p>
    <w:p w14:paraId="1BB61995" w14:textId="77777777" w:rsidR="00CC6F00" w:rsidRDefault="00CC6F00" w:rsidP="00CC6F00">
      <w:pPr>
        <w:spacing w:after="0"/>
      </w:pPr>
      <w:r>
        <w:t xml:space="preserve">  // </w:t>
      </w:r>
      <w:proofErr w:type="spellStart"/>
      <w:r>
        <w:t>Change</w:t>
      </w:r>
      <w:proofErr w:type="spellEnd"/>
      <w:r>
        <w:t xml:space="preserve"> 'SS' to </w:t>
      </w:r>
      <w:proofErr w:type="spellStart"/>
      <w:r>
        <w:t>your</w:t>
      </w:r>
      <w:proofErr w:type="spellEnd"/>
      <w:r>
        <w:t xml:space="preserve"> </w:t>
      </w:r>
      <w:proofErr w:type="spellStart"/>
      <w:r>
        <w:t>Slave</w:t>
      </w:r>
      <w:proofErr w:type="spellEnd"/>
      <w:r>
        <w:t xml:space="preserve"> Select pin, </w:t>
      </w:r>
      <w:proofErr w:type="spellStart"/>
      <w:r>
        <w:t>if</w:t>
      </w:r>
      <w:proofErr w:type="spellEnd"/>
      <w:r>
        <w:t xml:space="preserve"> </w:t>
      </w:r>
      <w:proofErr w:type="spellStart"/>
      <w:r>
        <w:t>you</w:t>
      </w:r>
      <w:proofErr w:type="spellEnd"/>
      <w:r>
        <w:t xml:space="preserve"> </w:t>
      </w:r>
      <w:proofErr w:type="spellStart"/>
      <w:r>
        <w:t>arn't</w:t>
      </w:r>
      <w:proofErr w:type="spellEnd"/>
      <w:r>
        <w:t xml:space="preserve"> </w:t>
      </w:r>
      <w:proofErr w:type="spellStart"/>
      <w:r>
        <w:t>using</w:t>
      </w:r>
      <w:proofErr w:type="spellEnd"/>
      <w:r>
        <w:t xml:space="preserve"> the </w:t>
      </w:r>
      <w:proofErr w:type="spellStart"/>
      <w:r>
        <w:t>default</w:t>
      </w:r>
      <w:proofErr w:type="spellEnd"/>
      <w:r>
        <w:t xml:space="preserve"> pin</w:t>
      </w:r>
    </w:p>
    <w:p w14:paraId="3400249F" w14:textId="77777777" w:rsidR="00CC6F00" w:rsidRDefault="00CC6F00" w:rsidP="00CC6F00">
      <w:pPr>
        <w:spacing w:after="0"/>
      </w:pPr>
      <w:r>
        <w:t xml:space="preserve">  </w:t>
      </w:r>
      <w:proofErr w:type="spellStart"/>
      <w:r>
        <w:t>if</w:t>
      </w:r>
      <w:proofErr w:type="spellEnd"/>
      <w:r>
        <w:t xml:space="preserve"> (</w:t>
      </w:r>
      <w:proofErr w:type="spellStart"/>
      <w:r>
        <w:t>ether.begin</w:t>
      </w:r>
      <w:proofErr w:type="spellEnd"/>
      <w:r>
        <w:t>(</w:t>
      </w:r>
      <w:proofErr w:type="spellStart"/>
      <w:r>
        <w:t>sizeof</w:t>
      </w:r>
      <w:proofErr w:type="spellEnd"/>
      <w:r>
        <w:t xml:space="preserve"> Ethernet::</w:t>
      </w:r>
      <w:proofErr w:type="spellStart"/>
      <w:r>
        <w:t>buffer</w:t>
      </w:r>
      <w:proofErr w:type="spellEnd"/>
      <w:r>
        <w:t xml:space="preserve">, </w:t>
      </w:r>
      <w:proofErr w:type="spellStart"/>
      <w:r>
        <w:t>mymac</w:t>
      </w:r>
      <w:proofErr w:type="spellEnd"/>
      <w:r>
        <w:t>, SS) == 0)</w:t>
      </w:r>
    </w:p>
    <w:p w14:paraId="0489CA26" w14:textId="77777777" w:rsidR="00CC6F00" w:rsidRDefault="00CC6F00" w:rsidP="00CC6F00">
      <w:pPr>
        <w:spacing w:after="0"/>
      </w:pPr>
      <w:r>
        <w:t xml:space="preserve">    </w:t>
      </w:r>
      <w:proofErr w:type="spellStart"/>
      <w:r>
        <w:t>Serial.println</w:t>
      </w:r>
      <w:proofErr w:type="spellEnd"/>
      <w:r>
        <w:t>( "</w:t>
      </w:r>
      <w:proofErr w:type="spellStart"/>
      <w:r>
        <w:t>Failed</w:t>
      </w:r>
      <w:proofErr w:type="spellEnd"/>
      <w:r>
        <w:t xml:space="preserve"> to </w:t>
      </w:r>
      <w:proofErr w:type="spellStart"/>
      <w:r>
        <w:t>access</w:t>
      </w:r>
      <w:proofErr w:type="spellEnd"/>
      <w:r>
        <w:t xml:space="preserve"> Ethernet </w:t>
      </w:r>
      <w:proofErr w:type="spellStart"/>
      <w:r>
        <w:t>controller</w:t>
      </w:r>
      <w:proofErr w:type="spellEnd"/>
      <w:r>
        <w:t>");</w:t>
      </w:r>
    </w:p>
    <w:p w14:paraId="351CB3E0" w14:textId="77777777" w:rsidR="00CC6F00" w:rsidRDefault="00CC6F00" w:rsidP="00CC6F00">
      <w:pPr>
        <w:spacing w:after="0"/>
      </w:pPr>
      <w:r>
        <w:t>#if STATIC</w:t>
      </w:r>
    </w:p>
    <w:p w14:paraId="292D6853" w14:textId="77777777" w:rsidR="00CC6F00" w:rsidRDefault="00CC6F00" w:rsidP="00CC6F00">
      <w:pPr>
        <w:spacing w:after="0"/>
      </w:pPr>
      <w:r>
        <w:t xml:space="preserve">  </w:t>
      </w:r>
      <w:proofErr w:type="spellStart"/>
      <w:r>
        <w:t>ether.staticSetup</w:t>
      </w:r>
      <w:proofErr w:type="spellEnd"/>
      <w:r>
        <w:t>(</w:t>
      </w:r>
      <w:proofErr w:type="spellStart"/>
      <w:r>
        <w:t>myip</w:t>
      </w:r>
      <w:proofErr w:type="spellEnd"/>
      <w:r>
        <w:t xml:space="preserve">, </w:t>
      </w:r>
      <w:proofErr w:type="spellStart"/>
      <w:r>
        <w:t>gwip</w:t>
      </w:r>
      <w:proofErr w:type="spellEnd"/>
      <w:r>
        <w:t>);</w:t>
      </w:r>
    </w:p>
    <w:p w14:paraId="4E080AB9" w14:textId="77777777" w:rsidR="00CC6F00" w:rsidRDefault="00CC6F00" w:rsidP="00CC6F00">
      <w:pPr>
        <w:spacing w:after="0"/>
      </w:pPr>
      <w:r>
        <w:t>#else</w:t>
      </w:r>
    </w:p>
    <w:p w14:paraId="25903B7E" w14:textId="77777777" w:rsidR="00CC6F00" w:rsidRDefault="00CC6F00" w:rsidP="00CC6F00">
      <w:pPr>
        <w:spacing w:after="0"/>
      </w:pPr>
      <w:r>
        <w:t xml:space="preserve">  </w:t>
      </w:r>
      <w:proofErr w:type="spellStart"/>
      <w:r>
        <w:t>if</w:t>
      </w:r>
      <w:proofErr w:type="spellEnd"/>
      <w:r>
        <w:t xml:space="preserve"> (!</w:t>
      </w:r>
      <w:proofErr w:type="spellStart"/>
      <w:r>
        <w:t>ether.dhcpSetup</w:t>
      </w:r>
      <w:proofErr w:type="spellEnd"/>
      <w:r>
        <w:t>())</w:t>
      </w:r>
    </w:p>
    <w:p w14:paraId="294713E9" w14:textId="77777777" w:rsidR="00CC6F00" w:rsidRDefault="00CC6F00" w:rsidP="00CC6F00">
      <w:pPr>
        <w:spacing w:after="0"/>
      </w:pPr>
      <w:r>
        <w:t xml:space="preserve">    </w:t>
      </w:r>
      <w:proofErr w:type="spellStart"/>
      <w:r>
        <w:t>Serial.println</w:t>
      </w:r>
      <w:proofErr w:type="spellEnd"/>
      <w:r>
        <w:t xml:space="preserve">("DHCP </w:t>
      </w:r>
      <w:proofErr w:type="spellStart"/>
      <w:r>
        <w:t>failed</w:t>
      </w:r>
      <w:proofErr w:type="spellEnd"/>
      <w:r>
        <w:t>");</w:t>
      </w:r>
    </w:p>
    <w:p w14:paraId="26D3A1E5" w14:textId="77777777" w:rsidR="00CC6F00" w:rsidRDefault="00CC6F00" w:rsidP="00CC6F00">
      <w:pPr>
        <w:spacing w:after="0"/>
      </w:pPr>
      <w:r>
        <w:t>#endif</w:t>
      </w:r>
    </w:p>
    <w:p w14:paraId="1FF69646" w14:textId="77777777" w:rsidR="00CC6F00" w:rsidRDefault="00CC6F00" w:rsidP="00CC6F00">
      <w:pPr>
        <w:spacing w:after="0"/>
      </w:pPr>
    </w:p>
    <w:p w14:paraId="51EFCB3A" w14:textId="77777777" w:rsidR="00CC6F00" w:rsidRDefault="00CC6F00" w:rsidP="00CC6F00">
      <w:pPr>
        <w:spacing w:after="0"/>
      </w:pPr>
      <w:r>
        <w:t xml:space="preserve">  </w:t>
      </w:r>
      <w:proofErr w:type="spellStart"/>
      <w:r>
        <w:t>ether.printIp</w:t>
      </w:r>
      <w:proofErr w:type="spellEnd"/>
      <w:r>
        <w:t xml:space="preserve">("IP:  ", </w:t>
      </w:r>
      <w:proofErr w:type="spellStart"/>
      <w:r>
        <w:t>ether.myip</w:t>
      </w:r>
      <w:proofErr w:type="spellEnd"/>
      <w:r>
        <w:t>);</w:t>
      </w:r>
    </w:p>
    <w:p w14:paraId="77545B11" w14:textId="77777777" w:rsidR="00CC6F00" w:rsidRDefault="00CC6F00" w:rsidP="00CC6F00">
      <w:pPr>
        <w:spacing w:after="0"/>
      </w:pPr>
      <w:r>
        <w:t xml:space="preserve">  </w:t>
      </w:r>
      <w:proofErr w:type="spellStart"/>
      <w:r>
        <w:t>ether.printIp</w:t>
      </w:r>
      <w:proofErr w:type="spellEnd"/>
      <w:r>
        <w:t xml:space="preserve">("GW:  ", </w:t>
      </w:r>
      <w:proofErr w:type="spellStart"/>
      <w:r>
        <w:t>ether.gwip</w:t>
      </w:r>
      <w:proofErr w:type="spellEnd"/>
      <w:r>
        <w:t>);</w:t>
      </w:r>
    </w:p>
    <w:p w14:paraId="7A3683B3" w14:textId="77777777" w:rsidR="00CC6F00" w:rsidRDefault="00CC6F00" w:rsidP="00CC6F00">
      <w:pPr>
        <w:spacing w:after="0"/>
      </w:pPr>
      <w:r>
        <w:t xml:space="preserve">  </w:t>
      </w:r>
      <w:proofErr w:type="spellStart"/>
      <w:r>
        <w:t>ether.printIp</w:t>
      </w:r>
      <w:proofErr w:type="spellEnd"/>
      <w:r>
        <w:t xml:space="preserve">("DNS: ", </w:t>
      </w:r>
      <w:proofErr w:type="spellStart"/>
      <w:r>
        <w:t>ether.dnsip</w:t>
      </w:r>
      <w:proofErr w:type="spellEnd"/>
      <w:r>
        <w:t>);</w:t>
      </w:r>
    </w:p>
    <w:p w14:paraId="186752DB" w14:textId="77777777" w:rsidR="00CC6F00" w:rsidRDefault="00CC6F00" w:rsidP="00CC6F00">
      <w:pPr>
        <w:spacing w:after="0"/>
      </w:pPr>
      <w:r>
        <w:t>}</w:t>
      </w:r>
    </w:p>
    <w:p w14:paraId="4EE25388" w14:textId="77777777" w:rsidR="00CC6F00" w:rsidRDefault="00CC6F00" w:rsidP="00CC6F00">
      <w:pPr>
        <w:spacing w:after="0"/>
      </w:pPr>
    </w:p>
    <w:p w14:paraId="5BAB562E" w14:textId="77777777" w:rsidR="00CC6F00" w:rsidRDefault="00CC6F00" w:rsidP="00CC6F00">
      <w:pPr>
        <w:spacing w:after="0"/>
      </w:pPr>
      <w:proofErr w:type="spellStart"/>
      <w:r>
        <w:t>BufferFiller</w:t>
      </w:r>
      <w:proofErr w:type="spellEnd"/>
      <w:r>
        <w:t xml:space="preserve"> </w:t>
      </w:r>
      <w:proofErr w:type="spellStart"/>
      <w:r>
        <w:t>bfill</w:t>
      </w:r>
      <w:proofErr w:type="spellEnd"/>
      <w:r>
        <w:t>;</w:t>
      </w:r>
    </w:p>
    <w:p w14:paraId="57161161" w14:textId="77777777" w:rsidR="00CC6F00" w:rsidRDefault="00CC6F00" w:rsidP="00CC6F00">
      <w:pPr>
        <w:spacing w:after="0"/>
      </w:pPr>
    </w:p>
    <w:p w14:paraId="04A59AF2" w14:textId="77777777" w:rsidR="00CC6F00" w:rsidRDefault="00CC6F00" w:rsidP="00CC6F00">
      <w:pPr>
        <w:spacing w:after="0"/>
      </w:pPr>
      <w:proofErr w:type="spellStart"/>
      <w:r>
        <w:t>static</w:t>
      </w:r>
      <w:proofErr w:type="spellEnd"/>
      <w:r>
        <w:t xml:space="preserve"> </w:t>
      </w:r>
      <w:proofErr w:type="spellStart"/>
      <w:r>
        <w:t>word</w:t>
      </w:r>
      <w:proofErr w:type="spellEnd"/>
      <w:r>
        <w:t xml:space="preserve"> </w:t>
      </w:r>
      <w:proofErr w:type="spellStart"/>
      <w:r>
        <w:t>homePage</w:t>
      </w:r>
      <w:proofErr w:type="spellEnd"/>
      <w:r>
        <w:t>(</w:t>
      </w:r>
      <w:proofErr w:type="spellStart"/>
      <w:r>
        <w:t>float</w:t>
      </w:r>
      <w:proofErr w:type="spellEnd"/>
      <w:r>
        <w:t xml:space="preserve"> temp1, </w:t>
      </w:r>
      <w:proofErr w:type="spellStart"/>
      <w:r>
        <w:t>int</w:t>
      </w:r>
      <w:proofErr w:type="spellEnd"/>
      <w:r>
        <w:t xml:space="preserve"> temp2) {</w:t>
      </w:r>
    </w:p>
    <w:p w14:paraId="6035EE2F" w14:textId="77777777" w:rsidR="00CC6F00" w:rsidRDefault="00CC6F00" w:rsidP="00CC6F00">
      <w:pPr>
        <w:spacing w:after="0"/>
      </w:pPr>
      <w:r>
        <w:t xml:space="preserve">  </w:t>
      </w:r>
    </w:p>
    <w:p w14:paraId="0FFF6ABA" w14:textId="77777777" w:rsidR="00CC6F00" w:rsidRDefault="00CC6F00" w:rsidP="00CC6F00">
      <w:pPr>
        <w:spacing w:after="0"/>
      </w:pPr>
      <w:r>
        <w:t xml:space="preserve">  </w:t>
      </w:r>
      <w:proofErr w:type="spellStart"/>
      <w:r>
        <w:t>bfill</w:t>
      </w:r>
      <w:proofErr w:type="spellEnd"/>
      <w:r>
        <w:t xml:space="preserve"> = </w:t>
      </w:r>
      <w:proofErr w:type="spellStart"/>
      <w:r>
        <w:t>ether.tcpOffset</w:t>
      </w:r>
      <w:proofErr w:type="spellEnd"/>
      <w:r>
        <w:t>();</w:t>
      </w:r>
    </w:p>
    <w:p w14:paraId="54AE1964" w14:textId="77777777" w:rsidR="00CC6F00" w:rsidRDefault="00CC6F00" w:rsidP="00CC6F00">
      <w:pPr>
        <w:spacing w:after="0"/>
      </w:pPr>
      <w:r>
        <w:t xml:space="preserve">  </w:t>
      </w:r>
      <w:proofErr w:type="spellStart"/>
      <w:r>
        <w:t>bfill.emit_p</w:t>
      </w:r>
      <w:proofErr w:type="spellEnd"/>
      <w:r>
        <w:t>(PSTR(</w:t>
      </w:r>
    </w:p>
    <w:p w14:paraId="3610F788" w14:textId="77777777" w:rsidR="00CC6F00" w:rsidRDefault="00CC6F00" w:rsidP="00CC6F00">
      <w:pPr>
        <w:spacing w:after="0"/>
      </w:pPr>
      <w:r>
        <w:t xml:space="preserve">      //"HTTP/1.0 503 Service </w:t>
      </w:r>
      <w:proofErr w:type="spellStart"/>
      <w:r>
        <w:t>Unavailable</w:t>
      </w:r>
      <w:proofErr w:type="spellEnd"/>
      <w:r>
        <w:t>\r\n"</w:t>
      </w:r>
    </w:p>
    <w:p w14:paraId="43F4ECF4" w14:textId="77777777" w:rsidR="00CC6F00" w:rsidRDefault="00CC6F00" w:rsidP="00CC6F00">
      <w:pPr>
        <w:spacing w:after="0"/>
      </w:pPr>
      <w:r>
        <w:t xml:space="preserve">      //"Content-</w:t>
      </w:r>
      <w:proofErr w:type="spellStart"/>
      <w:r>
        <w:t>Type</w:t>
      </w:r>
      <w:proofErr w:type="spellEnd"/>
      <w:r>
        <w:t xml:space="preserve">: </w:t>
      </w:r>
      <w:proofErr w:type="spellStart"/>
      <w:r>
        <w:t>text</w:t>
      </w:r>
      <w:proofErr w:type="spellEnd"/>
      <w:r>
        <w:t>/</w:t>
      </w:r>
      <w:proofErr w:type="spellStart"/>
      <w:r>
        <w:t>html</w:t>
      </w:r>
      <w:proofErr w:type="spellEnd"/>
      <w:r>
        <w:t>\r\n"</w:t>
      </w:r>
    </w:p>
    <w:p w14:paraId="26333099" w14:textId="77777777" w:rsidR="00CC6F00" w:rsidRDefault="00CC6F00" w:rsidP="00CC6F00">
      <w:pPr>
        <w:spacing w:after="0"/>
      </w:pPr>
      <w:r>
        <w:t xml:space="preserve">      //"</w:t>
      </w:r>
      <w:proofErr w:type="spellStart"/>
      <w:r>
        <w:t>Retry-After</w:t>
      </w:r>
      <w:proofErr w:type="spellEnd"/>
      <w:r>
        <w:t>: 600\r\n"</w:t>
      </w:r>
    </w:p>
    <w:p w14:paraId="14DC1CE6" w14:textId="77777777" w:rsidR="00CC6F00" w:rsidRDefault="00CC6F00" w:rsidP="00CC6F00">
      <w:pPr>
        <w:spacing w:after="0"/>
      </w:pPr>
      <w:r>
        <w:t xml:space="preserve">      //"\r\n"</w:t>
      </w:r>
    </w:p>
    <w:p w14:paraId="5B4D69B0" w14:textId="77777777" w:rsidR="00CC6F00" w:rsidRDefault="00CC6F00" w:rsidP="00CC6F00">
      <w:pPr>
        <w:spacing w:after="0"/>
      </w:pPr>
      <w:r>
        <w:t xml:space="preserve">      "&lt;</w:t>
      </w:r>
      <w:proofErr w:type="spellStart"/>
      <w:r>
        <w:t>html</w:t>
      </w:r>
      <w:proofErr w:type="spellEnd"/>
      <w:r>
        <w:t>&gt;"</w:t>
      </w:r>
    </w:p>
    <w:p w14:paraId="43DC5F60" w14:textId="77777777" w:rsidR="00CC6F00" w:rsidRDefault="00CC6F00" w:rsidP="00CC6F00">
      <w:pPr>
        <w:spacing w:after="0"/>
      </w:pPr>
      <w:r>
        <w:t xml:space="preserve">        "&lt;</w:t>
      </w:r>
      <w:proofErr w:type="spellStart"/>
      <w:r>
        <w:t>head</w:t>
      </w:r>
      <w:proofErr w:type="spellEnd"/>
      <w:r>
        <w:t>&gt;&lt;</w:t>
      </w:r>
      <w:proofErr w:type="spellStart"/>
      <w:r>
        <w:t>title</w:t>
      </w:r>
      <w:proofErr w:type="spellEnd"/>
      <w:r>
        <w:t>&gt;"</w:t>
      </w:r>
    </w:p>
    <w:p w14:paraId="7843C8ED" w14:textId="77777777" w:rsidR="00CC6F00" w:rsidRDefault="00CC6F00" w:rsidP="00CC6F00">
      <w:pPr>
        <w:spacing w:after="0"/>
      </w:pPr>
      <w:r>
        <w:t xml:space="preserve">          "</w:t>
      </w:r>
      <w:proofErr w:type="spellStart"/>
      <w:r>
        <w:t>Temperature</w:t>
      </w:r>
      <w:proofErr w:type="spellEnd"/>
      <w:r>
        <w:t xml:space="preserve"> </w:t>
      </w:r>
      <w:proofErr w:type="spellStart"/>
      <w:r>
        <w:t>Measurement</w:t>
      </w:r>
      <w:proofErr w:type="spellEnd"/>
      <w:r>
        <w:t>"</w:t>
      </w:r>
    </w:p>
    <w:p w14:paraId="5B80313E" w14:textId="77777777" w:rsidR="00CC6F00" w:rsidRDefault="00CC6F00" w:rsidP="00CC6F00">
      <w:pPr>
        <w:spacing w:after="0"/>
      </w:pPr>
      <w:r>
        <w:t xml:space="preserve">        "&lt;/</w:t>
      </w:r>
      <w:proofErr w:type="spellStart"/>
      <w:r>
        <w:t>title</w:t>
      </w:r>
      <w:proofErr w:type="spellEnd"/>
      <w:r>
        <w:t>&gt;&lt;/</w:t>
      </w:r>
      <w:proofErr w:type="spellStart"/>
      <w:r>
        <w:t>head</w:t>
      </w:r>
      <w:proofErr w:type="spellEnd"/>
      <w:r>
        <w:t>&gt;"</w:t>
      </w:r>
    </w:p>
    <w:p w14:paraId="5FEE0F2F" w14:textId="77777777" w:rsidR="00CC6F00" w:rsidRDefault="00CC6F00" w:rsidP="00CC6F00">
      <w:pPr>
        <w:spacing w:after="0"/>
      </w:pPr>
      <w:r>
        <w:t xml:space="preserve">        "&lt;body&gt;"</w:t>
      </w:r>
    </w:p>
    <w:p w14:paraId="4AC95AFC" w14:textId="77777777" w:rsidR="00CC6F00" w:rsidRDefault="00CC6F00" w:rsidP="00CC6F00">
      <w:pPr>
        <w:spacing w:after="0"/>
      </w:pPr>
      <w:r>
        <w:t xml:space="preserve">          "&lt;h3&gt;</w:t>
      </w:r>
      <w:proofErr w:type="spellStart"/>
      <w:r>
        <w:t>Temperature</w:t>
      </w:r>
      <w:proofErr w:type="spellEnd"/>
      <w:r>
        <w:t xml:space="preserve"> </w:t>
      </w:r>
      <w:proofErr w:type="spellStart"/>
      <w:r>
        <w:t>measurement</w:t>
      </w:r>
      <w:proofErr w:type="spellEnd"/>
      <w:r>
        <w:t>&lt;/h3&gt;"</w:t>
      </w:r>
    </w:p>
    <w:p w14:paraId="29B45861" w14:textId="77777777" w:rsidR="00CC6F00" w:rsidRDefault="00CC6F00" w:rsidP="00CC6F00">
      <w:pPr>
        <w:spacing w:after="0"/>
      </w:pPr>
      <w:r>
        <w:t xml:space="preserve">          "&lt;p&gt;&lt;em&gt;"</w:t>
      </w:r>
    </w:p>
    <w:p w14:paraId="06AF4B1F" w14:textId="77777777" w:rsidR="00CC6F00" w:rsidRDefault="00CC6F00" w:rsidP="00CC6F00">
      <w:pPr>
        <w:spacing w:after="0"/>
      </w:pPr>
      <w:r>
        <w:t xml:space="preserve">            "Temperature1(DS18B20):$S&lt;</w:t>
      </w:r>
      <w:proofErr w:type="spellStart"/>
      <w:r>
        <w:t>br</w:t>
      </w:r>
      <w:proofErr w:type="spellEnd"/>
      <w:r>
        <w:t xml:space="preserve"> /&gt;"</w:t>
      </w:r>
    </w:p>
    <w:p w14:paraId="0DE19B7D" w14:textId="77777777" w:rsidR="00CC6F00" w:rsidRDefault="00CC6F00" w:rsidP="00CC6F00">
      <w:pPr>
        <w:spacing w:after="0"/>
      </w:pPr>
      <w:r>
        <w:t xml:space="preserve">            "Temperature2(DHT11):$D&lt;</w:t>
      </w:r>
      <w:proofErr w:type="spellStart"/>
      <w:r>
        <w:t>br</w:t>
      </w:r>
      <w:proofErr w:type="spellEnd"/>
      <w:r>
        <w:t xml:space="preserve"> /&gt;"</w:t>
      </w:r>
    </w:p>
    <w:p w14:paraId="2316B8DE" w14:textId="77777777" w:rsidR="00CC6F00" w:rsidRDefault="00CC6F00" w:rsidP="00CC6F00">
      <w:pPr>
        <w:spacing w:after="0"/>
      </w:pPr>
      <w:r>
        <w:t xml:space="preserve">            "</w:t>
      </w:r>
      <w:proofErr w:type="spellStart"/>
      <w:r>
        <w:t>Provided</w:t>
      </w:r>
      <w:proofErr w:type="spellEnd"/>
      <w:r>
        <w:t xml:space="preserve"> to </w:t>
      </w:r>
      <w:proofErr w:type="spellStart"/>
      <w:r>
        <w:t>you</w:t>
      </w:r>
      <w:proofErr w:type="spellEnd"/>
      <w:r>
        <w:t xml:space="preserve"> by WK."</w:t>
      </w:r>
    </w:p>
    <w:p w14:paraId="39BEE7CD" w14:textId="77777777" w:rsidR="00CC6F00" w:rsidRDefault="00CC6F00" w:rsidP="00CC6F00">
      <w:pPr>
        <w:spacing w:after="0"/>
      </w:pPr>
      <w:r>
        <w:t xml:space="preserve">          "&lt;/em&gt;&lt;/p&gt;"</w:t>
      </w:r>
    </w:p>
    <w:p w14:paraId="6BCF846D" w14:textId="77777777" w:rsidR="00CC6F00" w:rsidRDefault="00CC6F00" w:rsidP="00CC6F00">
      <w:pPr>
        <w:spacing w:after="0"/>
      </w:pPr>
      <w:r>
        <w:t xml:space="preserve">        "&lt;/body&gt;"</w:t>
      </w:r>
    </w:p>
    <w:p w14:paraId="13184B74" w14:textId="77777777" w:rsidR="00CC6F00" w:rsidRDefault="00CC6F00" w:rsidP="00CC6F00">
      <w:pPr>
        <w:spacing w:after="0"/>
      </w:pPr>
      <w:r>
        <w:t xml:space="preserve">      "&lt;/</w:t>
      </w:r>
      <w:proofErr w:type="spellStart"/>
      <w:r>
        <w:t>html</w:t>
      </w:r>
      <w:proofErr w:type="spellEnd"/>
      <w:r>
        <w:t>&gt;"),</w:t>
      </w:r>
    </w:p>
    <w:p w14:paraId="26134C60" w14:textId="77777777" w:rsidR="00CC6F00" w:rsidRDefault="00CC6F00" w:rsidP="00CC6F00">
      <w:pPr>
        <w:spacing w:after="0"/>
      </w:pPr>
      <w:r>
        <w:t xml:space="preserve">      </w:t>
      </w:r>
      <w:proofErr w:type="spellStart"/>
      <w:r>
        <w:t>dtostrf</w:t>
      </w:r>
      <w:proofErr w:type="spellEnd"/>
      <w:r>
        <w:t>(temp1,3,2,zxc), temp2);</w:t>
      </w:r>
    </w:p>
    <w:p w14:paraId="4D65D14C" w14:textId="77777777" w:rsidR="00CC6F00" w:rsidRDefault="00CC6F00" w:rsidP="00CC6F00">
      <w:pPr>
        <w:spacing w:after="0"/>
      </w:pPr>
      <w:r>
        <w:t xml:space="preserve">  return </w:t>
      </w:r>
      <w:proofErr w:type="spellStart"/>
      <w:r>
        <w:t>bfill.position</w:t>
      </w:r>
      <w:proofErr w:type="spellEnd"/>
      <w:r>
        <w:t>();</w:t>
      </w:r>
    </w:p>
    <w:p w14:paraId="561B22F4" w14:textId="77777777" w:rsidR="00CC6F00" w:rsidRDefault="00CC6F00" w:rsidP="00CC6F00">
      <w:pPr>
        <w:spacing w:after="0"/>
      </w:pPr>
      <w:r>
        <w:t>}</w:t>
      </w:r>
    </w:p>
    <w:p w14:paraId="6A18DC61" w14:textId="77777777" w:rsidR="00CC6F00" w:rsidRDefault="00CC6F00" w:rsidP="00CC6F00">
      <w:pPr>
        <w:spacing w:after="0"/>
      </w:pPr>
    </w:p>
    <w:p w14:paraId="56CB6B19" w14:textId="77777777" w:rsidR="00CC6F00" w:rsidRDefault="00CC6F00" w:rsidP="00CC6F00">
      <w:pPr>
        <w:spacing w:after="0"/>
      </w:pPr>
      <w:proofErr w:type="spellStart"/>
      <w:r>
        <w:t>void</w:t>
      </w:r>
      <w:proofErr w:type="spellEnd"/>
      <w:r>
        <w:t xml:space="preserve"> </w:t>
      </w:r>
      <w:proofErr w:type="spellStart"/>
      <w:r>
        <w:t>loop</w:t>
      </w:r>
      <w:proofErr w:type="spellEnd"/>
      <w:r>
        <w:t>(){</w:t>
      </w:r>
    </w:p>
    <w:p w14:paraId="54D89392" w14:textId="77777777" w:rsidR="00CC6F00" w:rsidRDefault="00CC6F00" w:rsidP="00CC6F00">
      <w:pPr>
        <w:spacing w:after="0"/>
      </w:pPr>
    </w:p>
    <w:p w14:paraId="13A21AB0" w14:textId="77777777" w:rsidR="00CC6F00" w:rsidRDefault="00CC6F00" w:rsidP="00CC6F00">
      <w:pPr>
        <w:spacing w:after="0"/>
      </w:pPr>
      <w:r>
        <w:t xml:space="preserve">  </w:t>
      </w:r>
      <w:proofErr w:type="spellStart"/>
      <w:r>
        <w:t>sensors.requestTemperatures</w:t>
      </w:r>
      <w:proofErr w:type="spellEnd"/>
      <w:r>
        <w:t>();</w:t>
      </w:r>
    </w:p>
    <w:p w14:paraId="4CE692D3" w14:textId="77777777" w:rsidR="00CC6F00" w:rsidRDefault="00CC6F00" w:rsidP="00CC6F00">
      <w:pPr>
        <w:spacing w:after="0"/>
      </w:pPr>
      <w:r>
        <w:t xml:space="preserve">  temp1 = </w:t>
      </w:r>
      <w:proofErr w:type="spellStart"/>
      <w:r>
        <w:t>sensors.getTempCByIndex</w:t>
      </w:r>
      <w:proofErr w:type="spellEnd"/>
      <w:r>
        <w:t>(0);</w:t>
      </w:r>
    </w:p>
    <w:p w14:paraId="449B8E08" w14:textId="77777777" w:rsidR="00CC6F00" w:rsidRDefault="00CC6F00" w:rsidP="00CC6F00">
      <w:pPr>
        <w:spacing w:after="0"/>
      </w:pPr>
      <w:r>
        <w:t xml:space="preserve">  </w:t>
      </w:r>
      <w:proofErr w:type="spellStart"/>
      <w:r>
        <w:t>int</w:t>
      </w:r>
      <w:proofErr w:type="spellEnd"/>
      <w:r>
        <w:t xml:space="preserve"> temp2 = </w:t>
      </w:r>
      <w:proofErr w:type="spellStart"/>
      <w:r>
        <w:t>dht.getTemperature</w:t>
      </w:r>
      <w:proofErr w:type="spellEnd"/>
      <w:r>
        <w:t>();</w:t>
      </w:r>
    </w:p>
    <w:p w14:paraId="1EA49988" w14:textId="77777777" w:rsidR="00CC6F00" w:rsidRDefault="00CC6F00" w:rsidP="00CC6F00">
      <w:pPr>
        <w:spacing w:after="0"/>
      </w:pPr>
      <w:r>
        <w:t xml:space="preserve">  </w:t>
      </w:r>
    </w:p>
    <w:p w14:paraId="2BA2BAF8" w14:textId="77777777" w:rsidR="00CC6F00" w:rsidRDefault="00CC6F00" w:rsidP="00CC6F00">
      <w:pPr>
        <w:spacing w:after="0"/>
      </w:pPr>
      <w:r>
        <w:t xml:space="preserve">  </w:t>
      </w:r>
      <w:proofErr w:type="spellStart"/>
      <w:r>
        <w:t>Serial.print</w:t>
      </w:r>
      <w:proofErr w:type="spellEnd"/>
      <w:r>
        <w:t>("</w:t>
      </w:r>
      <w:proofErr w:type="spellStart"/>
      <w:r>
        <w:t>Wartosc</w:t>
      </w:r>
      <w:proofErr w:type="spellEnd"/>
      <w:r>
        <w:t xml:space="preserve"> temperatury DS18B20:");</w:t>
      </w:r>
    </w:p>
    <w:p w14:paraId="1CEB774A" w14:textId="77777777" w:rsidR="00CC6F00" w:rsidRDefault="00CC6F00" w:rsidP="00CC6F00">
      <w:pPr>
        <w:spacing w:after="0"/>
      </w:pPr>
      <w:r>
        <w:t xml:space="preserve">  </w:t>
      </w:r>
      <w:proofErr w:type="spellStart"/>
      <w:r>
        <w:t>Serial.print</w:t>
      </w:r>
      <w:proofErr w:type="spellEnd"/>
      <w:r>
        <w:t>(temp1);</w:t>
      </w:r>
    </w:p>
    <w:p w14:paraId="104C1865" w14:textId="77777777" w:rsidR="00CC6F00" w:rsidRDefault="00CC6F00" w:rsidP="00CC6F00">
      <w:pPr>
        <w:spacing w:after="0"/>
      </w:pPr>
      <w:r>
        <w:t xml:space="preserve">  </w:t>
      </w:r>
      <w:proofErr w:type="spellStart"/>
      <w:r>
        <w:t>Serial.print</w:t>
      </w:r>
      <w:proofErr w:type="spellEnd"/>
      <w:r>
        <w:t>("*C");</w:t>
      </w:r>
    </w:p>
    <w:p w14:paraId="52508B3F" w14:textId="77777777" w:rsidR="00CC6F00" w:rsidRDefault="00CC6F00" w:rsidP="00CC6F00">
      <w:pPr>
        <w:spacing w:after="0"/>
      </w:pPr>
      <w:r>
        <w:t xml:space="preserve">  </w:t>
      </w:r>
      <w:proofErr w:type="spellStart"/>
      <w:r>
        <w:t>if</w:t>
      </w:r>
      <w:proofErr w:type="spellEnd"/>
      <w:r>
        <w:t xml:space="preserve"> (temp2&gt;10){</w:t>
      </w:r>
    </w:p>
    <w:p w14:paraId="76FABE55" w14:textId="77777777" w:rsidR="00CC6F00" w:rsidRDefault="00CC6F00" w:rsidP="00CC6F00">
      <w:pPr>
        <w:spacing w:after="0"/>
      </w:pPr>
      <w:r>
        <w:t xml:space="preserve">    </w:t>
      </w:r>
      <w:proofErr w:type="spellStart"/>
      <w:r>
        <w:t>Serial.print</w:t>
      </w:r>
      <w:proofErr w:type="spellEnd"/>
      <w:r>
        <w:t>(" oraz DHT11:");</w:t>
      </w:r>
    </w:p>
    <w:p w14:paraId="0C64C9E7" w14:textId="77777777" w:rsidR="00CC6F00" w:rsidRDefault="00CC6F00" w:rsidP="00CC6F00">
      <w:pPr>
        <w:spacing w:after="0"/>
      </w:pPr>
      <w:r>
        <w:t xml:space="preserve">    </w:t>
      </w:r>
      <w:proofErr w:type="spellStart"/>
      <w:r>
        <w:t>Serial.print</w:t>
      </w:r>
      <w:proofErr w:type="spellEnd"/>
      <w:r>
        <w:t>(temp2);</w:t>
      </w:r>
    </w:p>
    <w:p w14:paraId="11A262AF" w14:textId="77777777" w:rsidR="00CC6F00" w:rsidRDefault="00CC6F00" w:rsidP="00CC6F00">
      <w:pPr>
        <w:spacing w:after="0"/>
      </w:pPr>
      <w:r>
        <w:t xml:space="preserve">    </w:t>
      </w:r>
      <w:proofErr w:type="spellStart"/>
      <w:r>
        <w:t>Serial.println</w:t>
      </w:r>
      <w:proofErr w:type="spellEnd"/>
      <w:r>
        <w:t>("*C");</w:t>
      </w:r>
    </w:p>
    <w:p w14:paraId="1DB09D28" w14:textId="77777777" w:rsidR="00CC6F00" w:rsidRDefault="00CC6F00" w:rsidP="00CC6F00">
      <w:pPr>
        <w:spacing w:after="0"/>
      </w:pPr>
      <w:r>
        <w:t xml:space="preserve">  }</w:t>
      </w:r>
    </w:p>
    <w:p w14:paraId="1B89C93F" w14:textId="77777777" w:rsidR="00CC6F00" w:rsidRDefault="00CC6F00" w:rsidP="00CC6F00">
      <w:pPr>
        <w:spacing w:after="0"/>
      </w:pPr>
      <w:r>
        <w:t xml:space="preserve">  </w:t>
      </w:r>
      <w:proofErr w:type="spellStart"/>
      <w:r>
        <w:t>else</w:t>
      </w:r>
      <w:proofErr w:type="spellEnd"/>
      <w:r>
        <w:t xml:space="preserve"> </w:t>
      </w:r>
      <w:proofErr w:type="spellStart"/>
      <w:r>
        <w:t>Serial.println</w:t>
      </w:r>
      <w:proofErr w:type="spellEnd"/>
      <w:r>
        <w:t>("");</w:t>
      </w:r>
    </w:p>
    <w:p w14:paraId="0FFA34D4" w14:textId="77777777" w:rsidR="00CC6F00" w:rsidRDefault="00CC6F00" w:rsidP="00CC6F00">
      <w:pPr>
        <w:spacing w:after="0"/>
      </w:pPr>
    </w:p>
    <w:p w14:paraId="0CC972AC" w14:textId="77777777" w:rsidR="00CC6F00" w:rsidRDefault="00CC6F00" w:rsidP="00CC6F00">
      <w:pPr>
        <w:spacing w:after="0"/>
      </w:pPr>
      <w:r>
        <w:t xml:space="preserve">  </w:t>
      </w:r>
      <w:proofErr w:type="spellStart"/>
      <w:r>
        <w:t>delay</w:t>
      </w:r>
      <w:proofErr w:type="spellEnd"/>
      <w:r>
        <w:t>(100);</w:t>
      </w:r>
    </w:p>
    <w:p w14:paraId="2740F92B" w14:textId="77777777" w:rsidR="00CC6F00" w:rsidRDefault="00CC6F00" w:rsidP="00CC6F00">
      <w:pPr>
        <w:spacing w:after="0"/>
      </w:pPr>
    </w:p>
    <w:p w14:paraId="02A3A172" w14:textId="77777777" w:rsidR="00CC6F00" w:rsidRDefault="00CC6F00" w:rsidP="00CC6F00">
      <w:pPr>
        <w:spacing w:after="0"/>
      </w:pPr>
      <w:r>
        <w:t xml:space="preserve">  </w:t>
      </w:r>
    </w:p>
    <w:p w14:paraId="5A753614" w14:textId="77777777" w:rsidR="00CC6F00" w:rsidRDefault="00CC6F00" w:rsidP="00CC6F00">
      <w:pPr>
        <w:spacing w:after="0"/>
      </w:pPr>
      <w:r>
        <w:t xml:space="preserve">  // </w:t>
      </w:r>
      <w:proofErr w:type="spellStart"/>
      <w:r>
        <w:t>wait</w:t>
      </w:r>
      <w:proofErr w:type="spellEnd"/>
      <w:r>
        <w:t xml:space="preserve"> for </w:t>
      </w:r>
      <w:proofErr w:type="spellStart"/>
      <w:r>
        <w:t>an</w:t>
      </w:r>
      <w:proofErr w:type="spellEnd"/>
      <w:r>
        <w:t xml:space="preserve"> </w:t>
      </w:r>
      <w:proofErr w:type="spellStart"/>
      <w:r>
        <w:t>incoming</w:t>
      </w:r>
      <w:proofErr w:type="spellEnd"/>
      <w:r>
        <w:t xml:space="preserve"> TCP </w:t>
      </w:r>
      <w:proofErr w:type="spellStart"/>
      <w:r>
        <w:t>packet</w:t>
      </w:r>
      <w:proofErr w:type="spellEnd"/>
      <w:r>
        <w:t xml:space="preserve">, but </w:t>
      </w:r>
      <w:proofErr w:type="spellStart"/>
      <w:r>
        <w:t>ignore</w:t>
      </w:r>
      <w:proofErr w:type="spellEnd"/>
      <w:r>
        <w:t xml:space="preserve"> </w:t>
      </w:r>
      <w:proofErr w:type="spellStart"/>
      <w:r>
        <w:t>its</w:t>
      </w:r>
      <w:proofErr w:type="spellEnd"/>
      <w:r>
        <w:t xml:space="preserve"> </w:t>
      </w:r>
      <w:proofErr w:type="spellStart"/>
      <w:r>
        <w:t>contents</w:t>
      </w:r>
      <w:proofErr w:type="spellEnd"/>
    </w:p>
    <w:p w14:paraId="5DA888CA" w14:textId="77777777" w:rsidR="00CC6F00" w:rsidRDefault="00CC6F00" w:rsidP="00CC6F00">
      <w:pPr>
        <w:spacing w:after="0"/>
      </w:pPr>
      <w:r>
        <w:t xml:space="preserve">  </w:t>
      </w:r>
      <w:proofErr w:type="spellStart"/>
      <w:r>
        <w:t>if</w:t>
      </w:r>
      <w:proofErr w:type="spellEnd"/>
      <w:r>
        <w:t xml:space="preserve"> (</w:t>
      </w:r>
      <w:proofErr w:type="spellStart"/>
      <w:r>
        <w:t>ether.packetLoop</w:t>
      </w:r>
      <w:proofErr w:type="spellEnd"/>
      <w:r>
        <w:t>(</w:t>
      </w:r>
      <w:proofErr w:type="spellStart"/>
      <w:r>
        <w:t>ether.packetReceive</w:t>
      </w:r>
      <w:proofErr w:type="spellEnd"/>
      <w:r>
        <w:t>())) {</w:t>
      </w:r>
    </w:p>
    <w:p w14:paraId="259490F7" w14:textId="77777777" w:rsidR="00CC6F00" w:rsidRDefault="00CC6F00" w:rsidP="00CC6F00">
      <w:pPr>
        <w:spacing w:after="0"/>
      </w:pPr>
      <w:r>
        <w:t xml:space="preserve">    //</w:t>
      </w:r>
      <w:proofErr w:type="spellStart"/>
      <w:r>
        <w:t>memcpy_P</w:t>
      </w:r>
      <w:proofErr w:type="spellEnd"/>
      <w:r>
        <w:t>(</w:t>
      </w:r>
      <w:proofErr w:type="spellStart"/>
      <w:r>
        <w:t>ether.tcpOffset</w:t>
      </w:r>
      <w:proofErr w:type="spellEnd"/>
      <w:r>
        <w:t xml:space="preserve">(), </w:t>
      </w:r>
      <w:proofErr w:type="spellStart"/>
      <w:r>
        <w:t>page</w:t>
      </w:r>
      <w:proofErr w:type="spellEnd"/>
      <w:r>
        <w:t xml:space="preserve">, </w:t>
      </w:r>
      <w:proofErr w:type="spellStart"/>
      <w:r>
        <w:t>sizeof</w:t>
      </w:r>
      <w:proofErr w:type="spellEnd"/>
      <w:r>
        <w:t xml:space="preserve"> </w:t>
      </w:r>
      <w:proofErr w:type="spellStart"/>
      <w:r>
        <w:t>page</w:t>
      </w:r>
      <w:proofErr w:type="spellEnd"/>
      <w:r>
        <w:t>);</w:t>
      </w:r>
    </w:p>
    <w:p w14:paraId="4F8A1691" w14:textId="77777777" w:rsidR="00CC6F00" w:rsidRDefault="00CC6F00" w:rsidP="00CC6F00">
      <w:pPr>
        <w:spacing w:after="0"/>
      </w:pPr>
      <w:r>
        <w:t xml:space="preserve">    </w:t>
      </w:r>
      <w:proofErr w:type="spellStart"/>
      <w:r>
        <w:t>ether.httpServerReply</w:t>
      </w:r>
      <w:proofErr w:type="spellEnd"/>
      <w:r>
        <w:t>(</w:t>
      </w:r>
      <w:proofErr w:type="spellStart"/>
      <w:r>
        <w:t>homePage</w:t>
      </w:r>
      <w:proofErr w:type="spellEnd"/>
      <w:r>
        <w:t>(temp1,temp2)); //</w:t>
      </w:r>
      <w:proofErr w:type="spellStart"/>
      <w:r>
        <w:t>sizeof</w:t>
      </w:r>
      <w:proofErr w:type="spellEnd"/>
      <w:r>
        <w:t xml:space="preserve"> </w:t>
      </w:r>
      <w:proofErr w:type="spellStart"/>
      <w:r>
        <w:t>page</w:t>
      </w:r>
      <w:proofErr w:type="spellEnd"/>
      <w:r>
        <w:t xml:space="preserve"> - 1</w:t>
      </w:r>
    </w:p>
    <w:p w14:paraId="7F909369" w14:textId="77777777" w:rsidR="00CC6F00" w:rsidRDefault="00CC6F00" w:rsidP="00CC6F00">
      <w:pPr>
        <w:spacing w:after="0"/>
      </w:pPr>
      <w:r>
        <w:t xml:space="preserve">  }</w:t>
      </w:r>
    </w:p>
    <w:p w14:paraId="68742212" w14:textId="77777777" w:rsidR="00CC6F00" w:rsidRDefault="00CC6F00" w:rsidP="00CC6F00">
      <w:pPr>
        <w:spacing w:after="0"/>
      </w:pPr>
      <w:r>
        <w:t>}</w:t>
      </w:r>
    </w:p>
    <w:p w14:paraId="4A4C015A" w14:textId="77777777" w:rsidR="00CC6F00" w:rsidRDefault="00CC6F00" w:rsidP="00CC6F00"/>
    <w:p w14:paraId="60DCBA5A" w14:textId="77777777" w:rsidR="00CC6F00" w:rsidRDefault="00CC6F00" w:rsidP="00CC6F00">
      <w:r>
        <w:t xml:space="preserve">W ramach komunikacji utworzono małą </w:t>
      </w:r>
      <w:proofErr w:type="spellStart"/>
      <w:r>
        <w:t>HTMLową</w:t>
      </w:r>
      <w:proofErr w:type="spellEnd"/>
      <w:r>
        <w:t xml:space="preserve"> stronę publikującą w czasie rzeczywistym wyniki pomiaru temperatury, dostępną domyślnie pod adresem: http://192.168.107.7/. Treść strony zaprezentowano poniżej:</w:t>
      </w:r>
    </w:p>
    <w:p w14:paraId="0EE5F4AD" w14:textId="56D6D424" w:rsidR="00CC6F00" w:rsidRDefault="00A66107" w:rsidP="008225CD">
      <w:pPr>
        <w:spacing w:line="240" w:lineRule="auto"/>
        <w:jc w:val="center"/>
      </w:pPr>
      <w:r>
        <w:rPr>
          <w:noProof/>
        </w:rPr>
        <w:lastRenderedPageBreak/>
        <w:drawing>
          <wp:inline distT="0" distB="0" distL="0" distR="0" wp14:anchorId="47875B9D" wp14:editId="2ED27E69">
            <wp:extent cx="4924425" cy="3895725"/>
            <wp:effectExtent l="0" t="0" r="9525"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4425" cy="3895725"/>
                    </a:xfrm>
                    <a:prstGeom prst="rect">
                      <a:avLst/>
                    </a:prstGeom>
                  </pic:spPr>
                </pic:pic>
              </a:graphicData>
            </a:graphic>
          </wp:inline>
        </w:drawing>
      </w:r>
    </w:p>
    <w:p w14:paraId="29FE8F53" w14:textId="5415030B" w:rsidR="00CC6F00" w:rsidRDefault="00CC6F00" w:rsidP="00CC6F00">
      <w:r>
        <w:t>Należy zwrócić szczególną uwagę na to, że w programie adres IP oraz bramę sieciową ustawiono statycznie. Należy ją podać manualnie, ponieważ komunikacja z serwerem DHCP może okazać się zbyt niestabilna. Adres MAC przyznano urządzeniu losowo, należy tylko uważać, aby adres MAC nie powtórzył się w sieci, z której korzystamy. Kod podany wyżej funkcjonuje popra</w:t>
      </w:r>
      <w:r w:rsidR="005F0E1B">
        <w:t>w</w:t>
      </w:r>
      <w:r>
        <w:t>nie, lecz jest wysoko niewydajny, ponieważ procesor może obsłużyć połączenie wyłącznie w krótkim fragmencie pętli, w którym nie obsługuje on czujników lub odczekania. Skutkuje to mało wydajnym połączeniem z mikrokontrolerem oraz długim i niestabilnym pingiem, co zaprezentowano poniżej:</w:t>
      </w:r>
    </w:p>
    <w:p w14:paraId="05335149" w14:textId="4BCD3747" w:rsidR="00CC6F00" w:rsidRDefault="00A66107" w:rsidP="008225CD">
      <w:pPr>
        <w:spacing w:line="240" w:lineRule="auto"/>
        <w:jc w:val="center"/>
      </w:pPr>
      <w:r>
        <w:rPr>
          <w:noProof/>
        </w:rPr>
        <w:lastRenderedPageBreak/>
        <w:drawing>
          <wp:inline distT="0" distB="0" distL="0" distR="0" wp14:anchorId="1ACE7BDB" wp14:editId="00192F02">
            <wp:extent cx="5183505" cy="3452813"/>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3505" cy="3452813"/>
                    </a:xfrm>
                    <a:prstGeom prst="rect">
                      <a:avLst/>
                    </a:prstGeom>
                  </pic:spPr>
                </pic:pic>
              </a:graphicData>
            </a:graphic>
          </wp:inline>
        </w:drawing>
      </w:r>
    </w:p>
    <w:p w14:paraId="25CD2EAF" w14:textId="77777777" w:rsidR="00CC6F00" w:rsidRDefault="00CC6F00" w:rsidP="00CC6F00">
      <w:r>
        <w:t xml:space="preserve">Problem rozwiązano w przyszłości przenosząc obsługę Ethernetu poza główną pętle do przerwania sterowanego </w:t>
      </w:r>
      <w:proofErr w:type="spellStart"/>
      <w:r>
        <w:t>timerem</w:t>
      </w:r>
      <w:proofErr w:type="spellEnd"/>
      <w:r>
        <w:t xml:space="preserve"> 1 (aktywowanym programowo co 100ms).</w:t>
      </w:r>
    </w:p>
    <w:p w14:paraId="4B84A6A5" w14:textId="77777777" w:rsidR="00CC6F00" w:rsidRDefault="00CC6F00" w:rsidP="00CC6F00"/>
    <w:p w14:paraId="72BDCB31" w14:textId="7B123E4E" w:rsidR="00CC6F00" w:rsidRDefault="003E48A3" w:rsidP="00CC6F00">
      <w:pPr>
        <w:pStyle w:val="Nagwek1"/>
      </w:pPr>
      <w:bookmarkStart w:id="4" w:name="_Toc49459124"/>
      <w:r>
        <w:t>5</w:t>
      </w:r>
      <w:r w:rsidR="00CC6F00">
        <w:t>.</w:t>
      </w:r>
      <w:r w:rsidR="0093088C">
        <w:t xml:space="preserve"> </w:t>
      </w:r>
      <w:r w:rsidR="00CC6F00">
        <w:t xml:space="preserve">Podłączenie płytki </w:t>
      </w:r>
      <w:proofErr w:type="spellStart"/>
      <w:r w:rsidR="00CC6F00">
        <w:t>Arduino</w:t>
      </w:r>
      <w:proofErr w:type="spellEnd"/>
      <w:r w:rsidR="00CC6F00">
        <w:t xml:space="preserve"> Uno do wyświetlacza LCD przez konwerter I2C</w:t>
      </w:r>
      <w:bookmarkEnd w:id="4"/>
    </w:p>
    <w:p w14:paraId="05ED2755" w14:textId="760A980E" w:rsidR="005658F5" w:rsidRDefault="005658F5" w:rsidP="005658F5"/>
    <w:p w14:paraId="6AFAC4BD" w14:textId="6E78A574" w:rsidR="00DB531E" w:rsidRDefault="005658F5" w:rsidP="005658F5">
      <w:r>
        <w:t>W tym etapie prac zdecydowano się dołączyć wyświetlacz LCD</w:t>
      </w:r>
      <w:r w:rsidR="00361949">
        <w:t xml:space="preserve"> </w:t>
      </w:r>
      <w:r w:rsidR="00361949" w:rsidRPr="00361949">
        <w:t>HD44780</w:t>
      </w:r>
      <w:r>
        <w:t xml:space="preserve"> o ilości pól 2*16. Umożliwi on </w:t>
      </w:r>
      <w:r w:rsidR="009A33E6">
        <w:t xml:space="preserve">na lokalny monitoring pomiarów wykonywanych przez czujniki w czasie rzeczywistym bez potrzeby użycia komputera PC. </w:t>
      </w:r>
      <w:r w:rsidR="00540F7A">
        <w:t xml:space="preserve">Aby zminimalizować ilość przewodów koniecznych do sterowania wyświetlaczem zdecydowano się na wykorzystanie konwertera I2C </w:t>
      </w:r>
      <w:r w:rsidR="003C72AA" w:rsidRPr="003C72AA">
        <w:t>LM1602</w:t>
      </w:r>
      <w:r w:rsidR="003C72AA">
        <w:t xml:space="preserve"> </w:t>
      </w:r>
      <w:r w:rsidR="00540F7A">
        <w:t xml:space="preserve">do formy akceptowanej przez moduł LCD. Do oprogramowania obsługującego wyświetlacz oraz komunikację z użyciem protokołu I2C wykorzystano bibliotekę </w:t>
      </w:r>
      <w:proofErr w:type="spellStart"/>
      <w:r w:rsidR="00540F7A" w:rsidRPr="00540F7A">
        <w:t>Wire.h</w:t>
      </w:r>
      <w:proofErr w:type="spellEnd"/>
      <w:r w:rsidR="00540F7A">
        <w:t xml:space="preserve"> oraz </w:t>
      </w:r>
      <w:r w:rsidR="00540F7A" w:rsidRPr="00540F7A">
        <w:t>LiquidCrystal_I2C.h</w:t>
      </w:r>
      <w:r w:rsidR="00540F7A">
        <w:t xml:space="preserve">. Biblioteka </w:t>
      </w:r>
      <w:proofErr w:type="spellStart"/>
      <w:r w:rsidR="00540F7A">
        <w:t>Wire.h</w:t>
      </w:r>
      <w:proofErr w:type="spellEnd"/>
      <w:r w:rsidR="00540F7A">
        <w:t xml:space="preserve"> jest domyślnie wbudowana w środowisko </w:t>
      </w:r>
      <w:proofErr w:type="spellStart"/>
      <w:r w:rsidR="00540F7A">
        <w:t>Arduino</w:t>
      </w:r>
      <w:proofErr w:type="spellEnd"/>
      <w:r w:rsidR="00540F7A">
        <w:t xml:space="preserve"> IDE i nie wymaga dodatkowej instalacji. Biblioteka </w:t>
      </w:r>
      <w:r w:rsidR="00540F7A" w:rsidRPr="00540F7A">
        <w:t>LiquidCrystal_I2C.h</w:t>
      </w:r>
      <w:r w:rsidR="00540F7A">
        <w:t xml:space="preserve"> jest biblioteką niestandardową, co oznacz, że </w:t>
      </w:r>
      <w:r w:rsidR="00C41F9D">
        <w:t xml:space="preserve">jej instalacja musi być wykonana manualnie, analogicznie do przykładów podanych we wcześniejszych rozdziałach. </w:t>
      </w:r>
      <w:r w:rsidR="00DB531E" w:rsidRPr="00540F7A">
        <w:t>LiquidCrystal_I2C.h</w:t>
      </w:r>
      <w:r w:rsidR="00DB531E">
        <w:t xml:space="preserve"> jest dostępna do </w:t>
      </w:r>
      <w:r w:rsidR="00DB531E">
        <w:lastRenderedPageBreak/>
        <w:t xml:space="preserve">pobrania w serwisie GitHub pod adresem: </w:t>
      </w:r>
      <w:hyperlink r:id="rId13" w:history="1">
        <w:r w:rsidR="00DB531E">
          <w:rPr>
            <w:rStyle w:val="Hipercze"/>
          </w:rPr>
          <w:t>https://github.com/fdebrabander/Arduino-LiquidCrystal-I2C-library</w:t>
        </w:r>
      </w:hyperlink>
      <w:r w:rsidR="00DB531E">
        <w:t>.</w:t>
      </w:r>
    </w:p>
    <w:p w14:paraId="193796F4" w14:textId="4A71D845" w:rsidR="005B56D6" w:rsidRDefault="00B54F0A" w:rsidP="005B56D6">
      <w:r>
        <w:t xml:space="preserve">Poprawne podłączenie modułu LCD do konwertera jest zadaniem trywialnym, które wymaga jedynie fizycznego połączenia każdego z jego 16 </w:t>
      </w:r>
      <w:proofErr w:type="spellStart"/>
      <w:r>
        <w:t>pinów</w:t>
      </w:r>
      <w:proofErr w:type="spellEnd"/>
      <w:r>
        <w:t xml:space="preserve"> do odpowiadającego mu </w:t>
      </w:r>
      <w:proofErr w:type="spellStart"/>
      <w:r>
        <w:t>pinu</w:t>
      </w:r>
      <w:proofErr w:type="spellEnd"/>
      <w:r>
        <w:t xml:space="preserve"> konwertera, co zaprezentowano na poniższym zdjęciu:</w:t>
      </w:r>
    </w:p>
    <w:p w14:paraId="0C82A756" w14:textId="0BB578C3" w:rsidR="005B56D6" w:rsidRDefault="005B56D6" w:rsidP="00B63A46">
      <w:pPr>
        <w:spacing w:line="240" w:lineRule="auto"/>
        <w:jc w:val="center"/>
      </w:pPr>
      <w:r>
        <w:rPr>
          <w:noProof/>
        </w:rPr>
        <w:drawing>
          <wp:inline distT="0" distB="0" distL="0" distR="0" wp14:anchorId="16B5C9F7" wp14:editId="64C01CDA">
            <wp:extent cx="5183505" cy="388683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83505" cy="3886835"/>
                    </a:xfrm>
                    <a:prstGeom prst="rect">
                      <a:avLst/>
                    </a:prstGeom>
                    <a:noFill/>
                    <a:ln>
                      <a:noFill/>
                    </a:ln>
                  </pic:spPr>
                </pic:pic>
              </a:graphicData>
            </a:graphic>
          </wp:inline>
        </w:drawing>
      </w:r>
    </w:p>
    <w:p w14:paraId="5DBD682C" w14:textId="48287BCC" w:rsidR="00B54F0A" w:rsidRDefault="00B63A46" w:rsidP="005658F5">
      <w:r>
        <w:t xml:space="preserve">Połączenie tak przygotowanego układu do płytki uruchomieniowej </w:t>
      </w:r>
      <w:proofErr w:type="spellStart"/>
      <w:r>
        <w:t>Arduino</w:t>
      </w:r>
      <w:proofErr w:type="spellEnd"/>
      <w:r>
        <w:t xml:space="preserve"> Uno wymaga wykonania 4 połączeń: GND modułu z masą </w:t>
      </w:r>
      <w:proofErr w:type="spellStart"/>
      <w:r>
        <w:t>Arduino</w:t>
      </w:r>
      <w:proofErr w:type="spellEnd"/>
      <w:r>
        <w:t>, VCC z zasilaniem 5V,</w:t>
      </w:r>
      <w:r w:rsidR="00ED7B5D">
        <w:t xml:space="preserve"> SDA z pinem A4 </w:t>
      </w:r>
      <w:proofErr w:type="spellStart"/>
      <w:r w:rsidR="00ED7B5D">
        <w:t>Arduino</w:t>
      </w:r>
      <w:proofErr w:type="spellEnd"/>
      <w:r w:rsidR="00ED7B5D">
        <w:t xml:space="preserve"> oraz SCL z pinem A5 </w:t>
      </w:r>
      <w:proofErr w:type="spellStart"/>
      <w:r w:rsidR="00ED7B5D">
        <w:t>Arduino</w:t>
      </w:r>
      <w:proofErr w:type="spellEnd"/>
      <w:r w:rsidR="00ED7B5D">
        <w:t>.</w:t>
      </w:r>
      <w:r w:rsidR="002C4E70">
        <w:t xml:space="preserve"> Wybór </w:t>
      </w:r>
      <w:proofErr w:type="spellStart"/>
      <w:r w:rsidR="002C4E70">
        <w:t>pinu</w:t>
      </w:r>
      <w:proofErr w:type="spellEnd"/>
      <w:r w:rsidR="002C4E70">
        <w:t xml:space="preserve"> A4 oraz A5 wynika z faktu, że biblioteka </w:t>
      </w:r>
      <w:r w:rsidR="002C4E70" w:rsidRPr="00540F7A">
        <w:t>LiquidCrystal_I2C.h</w:t>
      </w:r>
      <w:r w:rsidR="002C4E70">
        <w:t xml:space="preserve"> wymaga właśnie ich do odpowiedniego działania.</w:t>
      </w:r>
      <w:r w:rsidR="00BC21E5">
        <w:t xml:space="preserve"> </w:t>
      </w:r>
    </w:p>
    <w:p w14:paraId="20E22429" w14:textId="42E05CA5" w:rsidR="003E1814" w:rsidRDefault="00BC21E5" w:rsidP="00471965">
      <w:r>
        <w:t xml:space="preserve">Po odpowiednim połączeniu układu konieczne jest uzyskanie adresu wyświetlacza LCD. Adres ten można uzyskać wykorzystując jeden z przykładów do biblioteki </w:t>
      </w:r>
      <w:proofErr w:type="spellStart"/>
      <w:r>
        <w:t>Wire.h</w:t>
      </w:r>
      <w:proofErr w:type="spellEnd"/>
      <w:r>
        <w:t xml:space="preserve"> o nazwie i2c_scanner. W wykonanym przykładowym układzie adres wyświetlacza wynosi </w:t>
      </w:r>
      <w:r w:rsidRPr="00BC21E5">
        <w:t>0x3F</w:t>
      </w:r>
      <w:r>
        <w:t>.</w:t>
      </w:r>
    </w:p>
    <w:p w14:paraId="344F0600" w14:textId="56A60298" w:rsidR="00471965" w:rsidRDefault="00471965" w:rsidP="00471965"/>
    <w:p w14:paraId="39BE5DD5" w14:textId="3079BE38" w:rsidR="00471965" w:rsidRDefault="00471965" w:rsidP="00471965">
      <w:pPr>
        <w:spacing w:line="240" w:lineRule="auto"/>
      </w:pPr>
      <w:r>
        <w:rPr>
          <w:noProof/>
        </w:rPr>
        <w:lastRenderedPageBreak/>
        <w:drawing>
          <wp:inline distT="0" distB="0" distL="0" distR="0" wp14:anchorId="49832A42" wp14:editId="47F8FD7E">
            <wp:extent cx="4705350" cy="4295775"/>
            <wp:effectExtent l="0" t="0" r="0" b="952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5350" cy="4295775"/>
                    </a:xfrm>
                    <a:prstGeom prst="rect">
                      <a:avLst/>
                    </a:prstGeom>
                  </pic:spPr>
                </pic:pic>
              </a:graphicData>
            </a:graphic>
          </wp:inline>
        </w:drawing>
      </w:r>
    </w:p>
    <w:p w14:paraId="60E26C9B" w14:textId="4DDEA195" w:rsidR="00471965" w:rsidRDefault="00BF111E" w:rsidP="00471965">
      <w:r>
        <w:t xml:space="preserve">Po uzyskaniu adresu wyświetlacza zalecane jest przetestowanie poprawnego działania układu. </w:t>
      </w:r>
      <w:r w:rsidR="00EC54B1">
        <w:t>Do tego celu można wykorzystać</w:t>
      </w:r>
      <w:r w:rsidR="00911016">
        <w:t xml:space="preserve"> przykład z biblioteki </w:t>
      </w:r>
      <w:r w:rsidR="00911016" w:rsidRPr="00540F7A">
        <w:t>LiquidCrystal_I2C.h</w:t>
      </w:r>
      <w:r w:rsidR="00911016">
        <w:t xml:space="preserve"> o nazwie „Hello World”.</w:t>
      </w:r>
      <w:r w:rsidR="00E43EC2">
        <w:t xml:space="preserve"> Należy pamiętać, aby w przykładowym kodzie wstawić adres przyłączanego urządzenia. Po pomyślnym załadowaniu programu układ powinien odpowiednio wyświetlać komunikaty. W razie pojawienia się dodatkowych problemów należy sprawdzić, czy jasność wyświetlacza jest ustawiona no odpowiednim poziomie. Jest to wykonywane za pomocą przekręcania wału potencjometru znajdującego się na konwerterze I2C. Po pomyślnym przetestowaniu układu przystępujemy do tworzenia</w:t>
      </w:r>
      <w:r w:rsidR="00C556EC">
        <w:t xml:space="preserve"> programu wyświetlającego wyniki pomiarów w czasie rzeczywistym na </w:t>
      </w:r>
      <w:proofErr w:type="spellStart"/>
      <w:r w:rsidR="00C556EC">
        <w:t>wyświetalczu</w:t>
      </w:r>
      <w:proofErr w:type="spellEnd"/>
      <w:r w:rsidR="00C556EC">
        <w:t xml:space="preserve"> (program jest zintegrowany z wcześniejszymi wersjami i zawiera oprócz pomiaru temperatur i obsługi LCD komunikację za pomocą modułu Ethernet):</w:t>
      </w:r>
    </w:p>
    <w:p w14:paraId="07721CFE" w14:textId="77777777" w:rsidR="005261CB" w:rsidRDefault="005261CB" w:rsidP="005261CB">
      <w:pPr>
        <w:spacing w:after="0"/>
      </w:pPr>
      <w:r>
        <w:t xml:space="preserve">// DS18B20 </w:t>
      </w:r>
      <w:proofErr w:type="spellStart"/>
      <w:r>
        <w:t>podlaczyc</w:t>
      </w:r>
      <w:proofErr w:type="spellEnd"/>
      <w:r>
        <w:t xml:space="preserve"> do </w:t>
      </w:r>
      <w:proofErr w:type="spellStart"/>
      <w:r>
        <w:t>pinu</w:t>
      </w:r>
      <w:proofErr w:type="spellEnd"/>
      <w:r>
        <w:t xml:space="preserve"> 3, DHT11 do </w:t>
      </w:r>
      <w:proofErr w:type="spellStart"/>
      <w:r>
        <w:t>pinu</w:t>
      </w:r>
      <w:proofErr w:type="spellEnd"/>
      <w:r>
        <w:t xml:space="preserve"> 2 w </w:t>
      </w:r>
      <w:proofErr w:type="spellStart"/>
      <w:r>
        <w:t>Arduino</w:t>
      </w:r>
      <w:proofErr w:type="spellEnd"/>
      <w:r>
        <w:t xml:space="preserve">. Czujniki zasilane </w:t>
      </w:r>
      <w:proofErr w:type="spellStart"/>
      <w:r>
        <w:t>sa</w:t>
      </w:r>
      <w:proofErr w:type="spellEnd"/>
      <w:r>
        <w:t xml:space="preserve"> </w:t>
      </w:r>
      <w:proofErr w:type="spellStart"/>
      <w:r>
        <w:t>napieciem</w:t>
      </w:r>
      <w:proofErr w:type="spellEnd"/>
      <w:r>
        <w:t xml:space="preserve"> 5V.</w:t>
      </w:r>
    </w:p>
    <w:p w14:paraId="3FCF016F" w14:textId="77777777" w:rsidR="005261CB" w:rsidRDefault="005261CB" w:rsidP="005261CB">
      <w:pPr>
        <w:spacing w:after="0"/>
      </w:pPr>
    </w:p>
    <w:p w14:paraId="0376CBE8" w14:textId="77777777" w:rsidR="005261CB" w:rsidRDefault="005261CB" w:rsidP="005261CB">
      <w:pPr>
        <w:spacing w:after="0"/>
      </w:pPr>
      <w:r>
        <w:t>#include &lt;</w:t>
      </w:r>
      <w:proofErr w:type="spellStart"/>
      <w:r>
        <w:t>EtherCard.h</w:t>
      </w:r>
      <w:proofErr w:type="spellEnd"/>
      <w:r>
        <w:t>&gt;</w:t>
      </w:r>
    </w:p>
    <w:p w14:paraId="7F7928D1" w14:textId="77777777" w:rsidR="005261CB" w:rsidRDefault="005261CB" w:rsidP="005261CB">
      <w:pPr>
        <w:spacing w:after="0"/>
      </w:pPr>
      <w:r>
        <w:lastRenderedPageBreak/>
        <w:t>#include &lt;</w:t>
      </w:r>
      <w:proofErr w:type="spellStart"/>
      <w:r>
        <w:t>OneWire.h</w:t>
      </w:r>
      <w:proofErr w:type="spellEnd"/>
      <w:r>
        <w:t>&gt;</w:t>
      </w:r>
    </w:p>
    <w:p w14:paraId="661FDA33" w14:textId="77777777" w:rsidR="005261CB" w:rsidRDefault="005261CB" w:rsidP="005261CB">
      <w:pPr>
        <w:spacing w:after="0"/>
      </w:pPr>
      <w:r>
        <w:t>#include &lt;</w:t>
      </w:r>
      <w:proofErr w:type="spellStart"/>
      <w:r>
        <w:t>DallasTemperature.h</w:t>
      </w:r>
      <w:proofErr w:type="spellEnd"/>
      <w:r>
        <w:t>&gt;</w:t>
      </w:r>
    </w:p>
    <w:p w14:paraId="6F02D587" w14:textId="77777777" w:rsidR="005261CB" w:rsidRDefault="005261CB" w:rsidP="005261CB">
      <w:pPr>
        <w:spacing w:after="0"/>
      </w:pPr>
      <w:r>
        <w:t>#include &lt;</w:t>
      </w:r>
      <w:proofErr w:type="spellStart"/>
      <w:r>
        <w:t>DHT.h</w:t>
      </w:r>
      <w:proofErr w:type="spellEnd"/>
      <w:r>
        <w:t>&gt;</w:t>
      </w:r>
    </w:p>
    <w:p w14:paraId="5AC697AC" w14:textId="77777777" w:rsidR="005261CB" w:rsidRDefault="005261CB" w:rsidP="005261CB">
      <w:pPr>
        <w:spacing w:after="0"/>
      </w:pPr>
    </w:p>
    <w:p w14:paraId="0FB5969A" w14:textId="77777777" w:rsidR="005261CB" w:rsidRDefault="005261CB" w:rsidP="005261CB">
      <w:pPr>
        <w:spacing w:after="0"/>
      </w:pPr>
      <w:r>
        <w:t xml:space="preserve">#include &lt;Wire.h&gt;              //biblioteki </w:t>
      </w:r>
      <w:proofErr w:type="spellStart"/>
      <w:r>
        <w:t>lcd</w:t>
      </w:r>
      <w:proofErr w:type="spellEnd"/>
    </w:p>
    <w:p w14:paraId="445F41C0" w14:textId="77777777" w:rsidR="005261CB" w:rsidRDefault="005261CB" w:rsidP="005261CB">
      <w:pPr>
        <w:spacing w:after="0"/>
      </w:pPr>
      <w:r>
        <w:t>#include &lt;LiquidCrystal_I2C.h&gt; //</w:t>
      </w:r>
    </w:p>
    <w:p w14:paraId="156A383F" w14:textId="77777777" w:rsidR="005261CB" w:rsidRDefault="005261CB" w:rsidP="005261CB">
      <w:pPr>
        <w:spacing w:after="0"/>
      </w:pPr>
    </w:p>
    <w:p w14:paraId="26FC8608" w14:textId="77777777" w:rsidR="005261CB" w:rsidRDefault="005261CB" w:rsidP="005261CB">
      <w:pPr>
        <w:spacing w:after="0"/>
      </w:pPr>
    </w:p>
    <w:p w14:paraId="40AE9CC6" w14:textId="77777777" w:rsidR="005261CB" w:rsidRDefault="005261CB" w:rsidP="005261CB">
      <w:pPr>
        <w:spacing w:after="0"/>
      </w:pPr>
      <w:r>
        <w:t xml:space="preserve">#define STATIC 1  // set to 1 to </w:t>
      </w:r>
      <w:proofErr w:type="spellStart"/>
      <w:r>
        <w:t>disable</w:t>
      </w:r>
      <w:proofErr w:type="spellEnd"/>
      <w:r>
        <w:t xml:space="preserve"> DHCP (</w:t>
      </w:r>
      <w:proofErr w:type="spellStart"/>
      <w:r>
        <w:t>adjust</w:t>
      </w:r>
      <w:proofErr w:type="spellEnd"/>
      <w:r>
        <w:t xml:space="preserve"> </w:t>
      </w:r>
      <w:proofErr w:type="spellStart"/>
      <w:r>
        <w:t>myip</w:t>
      </w:r>
      <w:proofErr w:type="spellEnd"/>
      <w:r>
        <w:t>/</w:t>
      </w:r>
      <w:proofErr w:type="spellStart"/>
      <w:r>
        <w:t>gwip</w:t>
      </w:r>
      <w:proofErr w:type="spellEnd"/>
      <w:r>
        <w:t xml:space="preserve"> </w:t>
      </w:r>
      <w:proofErr w:type="spellStart"/>
      <w:r>
        <w:t>values</w:t>
      </w:r>
      <w:proofErr w:type="spellEnd"/>
      <w:r>
        <w:t xml:space="preserve"> </w:t>
      </w:r>
      <w:proofErr w:type="spellStart"/>
      <w:r>
        <w:t>below</w:t>
      </w:r>
      <w:proofErr w:type="spellEnd"/>
      <w:r>
        <w:t xml:space="preserve">) - problemy z polaczeniem (w takim wypadku </w:t>
      </w:r>
      <w:proofErr w:type="spellStart"/>
      <w:r>
        <w:t>zamienic</w:t>
      </w:r>
      <w:proofErr w:type="spellEnd"/>
      <w:r>
        <w:t xml:space="preserve"> na 1)</w:t>
      </w:r>
    </w:p>
    <w:p w14:paraId="05C136CB" w14:textId="77777777" w:rsidR="005261CB" w:rsidRDefault="005261CB" w:rsidP="005261CB">
      <w:pPr>
        <w:spacing w:after="0"/>
      </w:pPr>
      <w:r>
        <w:t>#define DHT11_PIN 2</w:t>
      </w:r>
    </w:p>
    <w:p w14:paraId="605FBB92" w14:textId="77777777" w:rsidR="005261CB" w:rsidRDefault="005261CB" w:rsidP="005261CB">
      <w:pPr>
        <w:spacing w:after="0"/>
      </w:pPr>
    </w:p>
    <w:p w14:paraId="53ABC839" w14:textId="77777777" w:rsidR="005261CB" w:rsidRDefault="005261CB" w:rsidP="005261CB">
      <w:pPr>
        <w:spacing w:after="0"/>
      </w:pPr>
      <w:r>
        <w:t xml:space="preserve">  </w:t>
      </w:r>
      <w:proofErr w:type="spellStart"/>
      <w:r>
        <w:t>float</w:t>
      </w:r>
      <w:proofErr w:type="spellEnd"/>
      <w:r>
        <w:t xml:space="preserve"> temp1 = 0.0;</w:t>
      </w:r>
    </w:p>
    <w:p w14:paraId="002D1A0A" w14:textId="77777777" w:rsidR="005261CB" w:rsidRDefault="005261CB" w:rsidP="005261CB">
      <w:pPr>
        <w:spacing w:after="0"/>
      </w:pPr>
      <w:r>
        <w:t xml:space="preserve">  </w:t>
      </w:r>
      <w:proofErr w:type="spellStart"/>
      <w:r>
        <w:t>int</w:t>
      </w:r>
      <w:proofErr w:type="spellEnd"/>
      <w:r>
        <w:t xml:space="preserve"> </w:t>
      </w:r>
      <w:proofErr w:type="spellStart"/>
      <w:r>
        <w:t>oneWireBus</w:t>
      </w:r>
      <w:proofErr w:type="spellEnd"/>
      <w:r>
        <w:t xml:space="preserve"> = 3;</w:t>
      </w:r>
    </w:p>
    <w:p w14:paraId="5D4C9140" w14:textId="77777777" w:rsidR="005261CB" w:rsidRDefault="005261CB" w:rsidP="005261CB">
      <w:pPr>
        <w:spacing w:after="0"/>
      </w:pPr>
      <w:r>
        <w:t xml:space="preserve">  </w:t>
      </w:r>
      <w:proofErr w:type="spellStart"/>
      <w:r>
        <w:t>OneWire</w:t>
      </w:r>
      <w:proofErr w:type="spellEnd"/>
      <w:r>
        <w:t xml:space="preserve"> </w:t>
      </w:r>
      <w:proofErr w:type="spellStart"/>
      <w:r>
        <w:t>oneWire</w:t>
      </w:r>
      <w:proofErr w:type="spellEnd"/>
      <w:r>
        <w:t>(</w:t>
      </w:r>
      <w:proofErr w:type="spellStart"/>
      <w:r>
        <w:t>oneWireBus</w:t>
      </w:r>
      <w:proofErr w:type="spellEnd"/>
      <w:r>
        <w:t>);</w:t>
      </w:r>
    </w:p>
    <w:p w14:paraId="5D6D371D" w14:textId="77777777" w:rsidR="005261CB" w:rsidRDefault="005261CB" w:rsidP="005261CB">
      <w:pPr>
        <w:spacing w:after="0"/>
      </w:pPr>
      <w:r>
        <w:t xml:space="preserve">  </w:t>
      </w:r>
      <w:proofErr w:type="spellStart"/>
      <w:r>
        <w:t>DallasTemperature</w:t>
      </w:r>
      <w:proofErr w:type="spellEnd"/>
      <w:r>
        <w:t xml:space="preserve"> </w:t>
      </w:r>
      <w:proofErr w:type="spellStart"/>
      <w:r>
        <w:t>sensors</w:t>
      </w:r>
      <w:proofErr w:type="spellEnd"/>
      <w:r>
        <w:t>(&amp;</w:t>
      </w:r>
      <w:proofErr w:type="spellStart"/>
      <w:r>
        <w:t>oneWire</w:t>
      </w:r>
      <w:proofErr w:type="spellEnd"/>
      <w:r>
        <w:t>);</w:t>
      </w:r>
    </w:p>
    <w:p w14:paraId="41E84D38" w14:textId="77777777" w:rsidR="005261CB" w:rsidRDefault="005261CB" w:rsidP="005261CB">
      <w:pPr>
        <w:spacing w:after="0"/>
      </w:pPr>
      <w:r>
        <w:t xml:space="preserve">  DHT </w:t>
      </w:r>
      <w:proofErr w:type="spellStart"/>
      <w:r>
        <w:t>dht</w:t>
      </w:r>
      <w:proofErr w:type="spellEnd"/>
      <w:r>
        <w:t>;</w:t>
      </w:r>
    </w:p>
    <w:p w14:paraId="07E73696" w14:textId="77777777" w:rsidR="005261CB" w:rsidRDefault="005261CB" w:rsidP="005261CB">
      <w:pPr>
        <w:spacing w:after="0"/>
      </w:pPr>
    </w:p>
    <w:p w14:paraId="4C25D8C8" w14:textId="77777777" w:rsidR="005261CB" w:rsidRDefault="005261CB" w:rsidP="005261CB">
      <w:pPr>
        <w:spacing w:after="0"/>
      </w:pPr>
      <w:r>
        <w:t xml:space="preserve">  LiquidCrystal_I2C </w:t>
      </w:r>
      <w:proofErr w:type="spellStart"/>
      <w:r>
        <w:t>lcd</w:t>
      </w:r>
      <w:proofErr w:type="spellEnd"/>
      <w:r>
        <w:t xml:space="preserve">(0x3F, 16, 2); // adres </w:t>
      </w:r>
      <w:proofErr w:type="spellStart"/>
      <w:r>
        <w:t>modulu</w:t>
      </w:r>
      <w:proofErr w:type="spellEnd"/>
      <w:r>
        <w:t xml:space="preserve"> </w:t>
      </w:r>
      <w:proofErr w:type="spellStart"/>
      <w:r>
        <w:t>lcd</w:t>
      </w:r>
      <w:proofErr w:type="spellEnd"/>
    </w:p>
    <w:p w14:paraId="62FA44A6" w14:textId="77777777" w:rsidR="005261CB" w:rsidRDefault="005261CB" w:rsidP="005261CB">
      <w:pPr>
        <w:spacing w:after="0"/>
      </w:pPr>
    </w:p>
    <w:p w14:paraId="362885E6" w14:textId="77777777" w:rsidR="005261CB" w:rsidRDefault="005261CB" w:rsidP="005261CB">
      <w:pPr>
        <w:spacing w:after="0"/>
      </w:pPr>
      <w:r>
        <w:t xml:space="preserve">  char </w:t>
      </w:r>
      <w:proofErr w:type="spellStart"/>
      <w:r>
        <w:t>zxc</w:t>
      </w:r>
      <w:proofErr w:type="spellEnd"/>
      <w:r>
        <w:t>[5];</w:t>
      </w:r>
    </w:p>
    <w:p w14:paraId="4BA58A1E" w14:textId="77777777" w:rsidR="005261CB" w:rsidRDefault="005261CB" w:rsidP="005261CB">
      <w:pPr>
        <w:spacing w:after="0"/>
      </w:pPr>
    </w:p>
    <w:p w14:paraId="28B07844" w14:textId="77777777" w:rsidR="005261CB" w:rsidRDefault="005261CB" w:rsidP="005261CB">
      <w:pPr>
        <w:spacing w:after="0"/>
      </w:pPr>
      <w:r>
        <w:t>#if STATIC</w:t>
      </w:r>
    </w:p>
    <w:p w14:paraId="15029A9A" w14:textId="77777777" w:rsidR="005261CB" w:rsidRDefault="005261CB" w:rsidP="005261CB">
      <w:pPr>
        <w:spacing w:after="0"/>
      </w:pPr>
      <w:r>
        <w:t xml:space="preserve">// </w:t>
      </w:r>
      <w:proofErr w:type="spellStart"/>
      <w:r>
        <w:t>ethernet</w:t>
      </w:r>
      <w:proofErr w:type="spellEnd"/>
      <w:r>
        <w:t xml:space="preserve"> </w:t>
      </w:r>
      <w:proofErr w:type="spellStart"/>
      <w:r>
        <w:t>interface</w:t>
      </w:r>
      <w:proofErr w:type="spellEnd"/>
      <w:r>
        <w:t xml:space="preserve"> </w:t>
      </w:r>
      <w:proofErr w:type="spellStart"/>
      <w:r>
        <w:t>ip</w:t>
      </w:r>
      <w:proofErr w:type="spellEnd"/>
      <w:r>
        <w:t xml:space="preserve"> </w:t>
      </w:r>
      <w:proofErr w:type="spellStart"/>
      <w:r>
        <w:t>address</w:t>
      </w:r>
      <w:proofErr w:type="spellEnd"/>
    </w:p>
    <w:p w14:paraId="1FF1CDE1" w14:textId="77777777" w:rsidR="005261CB" w:rsidRDefault="005261CB" w:rsidP="005261CB">
      <w:pPr>
        <w:spacing w:after="0"/>
      </w:pPr>
      <w:proofErr w:type="spellStart"/>
      <w:r>
        <w:t>static</w:t>
      </w:r>
      <w:proofErr w:type="spellEnd"/>
      <w:r>
        <w:t xml:space="preserve"> </w:t>
      </w:r>
      <w:proofErr w:type="spellStart"/>
      <w:r>
        <w:t>byte</w:t>
      </w:r>
      <w:proofErr w:type="spellEnd"/>
      <w:r>
        <w:t xml:space="preserve"> </w:t>
      </w:r>
      <w:proofErr w:type="spellStart"/>
      <w:r>
        <w:t>myip</w:t>
      </w:r>
      <w:proofErr w:type="spellEnd"/>
      <w:r>
        <w:t>[] = {192,168,107,7 };</w:t>
      </w:r>
    </w:p>
    <w:p w14:paraId="1A73F29A" w14:textId="77777777" w:rsidR="005261CB" w:rsidRDefault="005261CB" w:rsidP="005261CB">
      <w:pPr>
        <w:spacing w:after="0"/>
      </w:pPr>
      <w:r>
        <w:t xml:space="preserve">// </w:t>
      </w:r>
      <w:proofErr w:type="spellStart"/>
      <w:r>
        <w:t>gateway</w:t>
      </w:r>
      <w:proofErr w:type="spellEnd"/>
      <w:r>
        <w:t xml:space="preserve"> </w:t>
      </w:r>
      <w:proofErr w:type="spellStart"/>
      <w:r>
        <w:t>ip</w:t>
      </w:r>
      <w:proofErr w:type="spellEnd"/>
      <w:r>
        <w:t xml:space="preserve"> </w:t>
      </w:r>
      <w:proofErr w:type="spellStart"/>
      <w:r>
        <w:t>address</w:t>
      </w:r>
      <w:proofErr w:type="spellEnd"/>
    </w:p>
    <w:p w14:paraId="6D2ECAD2" w14:textId="77777777" w:rsidR="005261CB" w:rsidRDefault="005261CB" w:rsidP="005261CB">
      <w:pPr>
        <w:spacing w:after="0"/>
      </w:pPr>
      <w:proofErr w:type="spellStart"/>
      <w:r>
        <w:t>static</w:t>
      </w:r>
      <w:proofErr w:type="spellEnd"/>
      <w:r>
        <w:t xml:space="preserve"> </w:t>
      </w:r>
      <w:proofErr w:type="spellStart"/>
      <w:r>
        <w:t>byte</w:t>
      </w:r>
      <w:proofErr w:type="spellEnd"/>
      <w:r>
        <w:t xml:space="preserve"> </w:t>
      </w:r>
      <w:proofErr w:type="spellStart"/>
      <w:r>
        <w:t>gwip</w:t>
      </w:r>
      <w:proofErr w:type="spellEnd"/>
      <w:r>
        <w:t>[] = {192,168,107,254};</w:t>
      </w:r>
    </w:p>
    <w:p w14:paraId="3727C211" w14:textId="77777777" w:rsidR="005261CB" w:rsidRDefault="005261CB" w:rsidP="005261CB">
      <w:pPr>
        <w:spacing w:after="0"/>
      </w:pPr>
      <w:r>
        <w:t>#endif</w:t>
      </w:r>
    </w:p>
    <w:p w14:paraId="0B4CCFAF" w14:textId="77777777" w:rsidR="005261CB" w:rsidRDefault="005261CB" w:rsidP="005261CB">
      <w:pPr>
        <w:spacing w:after="0"/>
      </w:pPr>
    </w:p>
    <w:p w14:paraId="1CC82752" w14:textId="77777777" w:rsidR="005261CB" w:rsidRDefault="005261CB" w:rsidP="005261CB">
      <w:pPr>
        <w:spacing w:after="0"/>
      </w:pPr>
      <w:r>
        <w:t xml:space="preserve">// </w:t>
      </w:r>
      <w:proofErr w:type="spellStart"/>
      <w:r>
        <w:t>ethernet</w:t>
      </w:r>
      <w:proofErr w:type="spellEnd"/>
      <w:r>
        <w:t xml:space="preserve"> mac </w:t>
      </w:r>
      <w:proofErr w:type="spellStart"/>
      <w:r>
        <w:t>address</w:t>
      </w:r>
      <w:proofErr w:type="spellEnd"/>
      <w:r>
        <w:t xml:space="preserve"> - </w:t>
      </w:r>
      <w:proofErr w:type="spellStart"/>
      <w:r>
        <w:t>must</w:t>
      </w:r>
      <w:proofErr w:type="spellEnd"/>
      <w:r>
        <w:t xml:space="preserve"> be </w:t>
      </w:r>
      <w:proofErr w:type="spellStart"/>
      <w:r>
        <w:t>unique</w:t>
      </w:r>
      <w:proofErr w:type="spellEnd"/>
      <w:r>
        <w:t xml:space="preserve"> on </w:t>
      </w:r>
      <w:proofErr w:type="spellStart"/>
      <w:r>
        <w:t>your</w:t>
      </w:r>
      <w:proofErr w:type="spellEnd"/>
      <w:r>
        <w:t xml:space="preserve"> network</w:t>
      </w:r>
    </w:p>
    <w:p w14:paraId="459937DA" w14:textId="77777777" w:rsidR="005261CB" w:rsidRDefault="005261CB" w:rsidP="005261CB">
      <w:pPr>
        <w:spacing w:after="0"/>
      </w:pPr>
      <w:proofErr w:type="spellStart"/>
      <w:r>
        <w:t>static</w:t>
      </w:r>
      <w:proofErr w:type="spellEnd"/>
      <w:r>
        <w:t xml:space="preserve"> </w:t>
      </w:r>
      <w:proofErr w:type="spellStart"/>
      <w:r>
        <w:t>byte</w:t>
      </w:r>
      <w:proofErr w:type="spellEnd"/>
      <w:r>
        <w:t xml:space="preserve"> </w:t>
      </w:r>
      <w:proofErr w:type="spellStart"/>
      <w:r>
        <w:t>mymac</w:t>
      </w:r>
      <w:proofErr w:type="spellEnd"/>
      <w:r>
        <w:t>[] = { 0x2,0x8,0x25,0x7,0x44,0x11 };</w:t>
      </w:r>
    </w:p>
    <w:p w14:paraId="22006F7A" w14:textId="77777777" w:rsidR="005261CB" w:rsidRDefault="005261CB" w:rsidP="005261CB">
      <w:pPr>
        <w:spacing w:after="0"/>
      </w:pPr>
    </w:p>
    <w:p w14:paraId="05C16787" w14:textId="77777777" w:rsidR="005261CB" w:rsidRDefault="005261CB" w:rsidP="005261CB">
      <w:pPr>
        <w:spacing w:after="0"/>
      </w:pPr>
      <w:proofErr w:type="spellStart"/>
      <w:r>
        <w:t>byte</w:t>
      </w:r>
      <w:proofErr w:type="spellEnd"/>
      <w:r>
        <w:t xml:space="preserve"> Ethernet::</w:t>
      </w:r>
      <w:proofErr w:type="spellStart"/>
      <w:r>
        <w:t>buffer</w:t>
      </w:r>
      <w:proofErr w:type="spellEnd"/>
      <w:r>
        <w:t xml:space="preserve">[500]; // </w:t>
      </w:r>
      <w:proofErr w:type="spellStart"/>
      <w:r>
        <w:t>tcp/ip</w:t>
      </w:r>
      <w:proofErr w:type="spellEnd"/>
      <w:r>
        <w:t xml:space="preserve"> </w:t>
      </w:r>
      <w:proofErr w:type="spellStart"/>
      <w:r>
        <w:t>send</w:t>
      </w:r>
      <w:proofErr w:type="spellEnd"/>
      <w:r>
        <w:t xml:space="preserve"> and </w:t>
      </w:r>
      <w:proofErr w:type="spellStart"/>
      <w:r>
        <w:t>receive</w:t>
      </w:r>
      <w:proofErr w:type="spellEnd"/>
      <w:r>
        <w:t xml:space="preserve"> </w:t>
      </w:r>
      <w:proofErr w:type="spellStart"/>
      <w:r>
        <w:t>buffer</w:t>
      </w:r>
      <w:proofErr w:type="spellEnd"/>
    </w:p>
    <w:p w14:paraId="3F8BA908" w14:textId="77777777" w:rsidR="005261CB" w:rsidRDefault="005261CB" w:rsidP="005261CB">
      <w:pPr>
        <w:spacing w:after="0"/>
      </w:pPr>
    </w:p>
    <w:p w14:paraId="6BE066CE" w14:textId="77777777" w:rsidR="005261CB" w:rsidRDefault="005261CB" w:rsidP="005261CB">
      <w:pPr>
        <w:spacing w:after="0"/>
      </w:pPr>
      <w:proofErr w:type="spellStart"/>
      <w:r>
        <w:t>void</w:t>
      </w:r>
      <w:proofErr w:type="spellEnd"/>
      <w:r>
        <w:t xml:space="preserve"> setup(){</w:t>
      </w:r>
    </w:p>
    <w:p w14:paraId="1AD4D0F1" w14:textId="77777777" w:rsidR="005261CB" w:rsidRDefault="005261CB" w:rsidP="005261CB">
      <w:pPr>
        <w:spacing w:after="0"/>
      </w:pPr>
      <w:r>
        <w:t xml:space="preserve">  </w:t>
      </w:r>
      <w:proofErr w:type="spellStart"/>
      <w:r>
        <w:t>Serial.begin</w:t>
      </w:r>
      <w:proofErr w:type="spellEnd"/>
      <w:r>
        <w:t>(57600);</w:t>
      </w:r>
    </w:p>
    <w:p w14:paraId="71607ACD" w14:textId="77777777" w:rsidR="005261CB" w:rsidRDefault="005261CB" w:rsidP="005261CB">
      <w:pPr>
        <w:spacing w:after="0"/>
      </w:pPr>
      <w:r>
        <w:t xml:space="preserve">  </w:t>
      </w:r>
    </w:p>
    <w:p w14:paraId="1D53EEBB" w14:textId="77777777" w:rsidR="005261CB" w:rsidRDefault="005261CB" w:rsidP="005261CB">
      <w:pPr>
        <w:spacing w:after="0"/>
      </w:pPr>
      <w:r>
        <w:t xml:space="preserve">  </w:t>
      </w:r>
      <w:proofErr w:type="spellStart"/>
      <w:r>
        <w:t>Serial.println</w:t>
      </w:r>
      <w:proofErr w:type="spellEnd"/>
      <w:r>
        <w:t>("Odczyt temperatury z czujnika DS18B20 i DHT11");</w:t>
      </w:r>
    </w:p>
    <w:p w14:paraId="37FA30E9" w14:textId="77777777" w:rsidR="005261CB" w:rsidRDefault="005261CB" w:rsidP="005261CB">
      <w:pPr>
        <w:spacing w:after="0"/>
      </w:pPr>
      <w:r>
        <w:t xml:space="preserve">  </w:t>
      </w:r>
      <w:proofErr w:type="spellStart"/>
      <w:r>
        <w:t>sensors.begin</w:t>
      </w:r>
      <w:proofErr w:type="spellEnd"/>
      <w:r>
        <w:t>();</w:t>
      </w:r>
    </w:p>
    <w:p w14:paraId="14331E3C" w14:textId="77777777" w:rsidR="005261CB" w:rsidRDefault="005261CB" w:rsidP="005261CB">
      <w:pPr>
        <w:spacing w:after="0"/>
      </w:pPr>
      <w:r>
        <w:t xml:space="preserve">  </w:t>
      </w:r>
      <w:proofErr w:type="spellStart"/>
      <w:r>
        <w:t>sensors.setResolution</w:t>
      </w:r>
      <w:proofErr w:type="spellEnd"/>
      <w:r>
        <w:t>(12);</w:t>
      </w:r>
    </w:p>
    <w:p w14:paraId="081B9122" w14:textId="77777777" w:rsidR="005261CB" w:rsidRDefault="005261CB" w:rsidP="005261CB">
      <w:pPr>
        <w:spacing w:after="0"/>
      </w:pPr>
    </w:p>
    <w:p w14:paraId="249B74B5" w14:textId="77777777" w:rsidR="005261CB" w:rsidRDefault="005261CB" w:rsidP="005261CB">
      <w:pPr>
        <w:spacing w:after="0"/>
      </w:pPr>
      <w:r>
        <w:t xml:space="preserve">  </w:t>
      </w:r>
      <w:proofErr w:type="spellStart"/>
      <w:r>
        <w:t>dht.setup</w:t>
      </w:r>
      <w:proofErr w:type="spellEnd"/>
      <w:r>
        <w:t>(DHT11_PIN);</w:t>
      </w:r>
    </w:p>
    <w:p w14:paraId="7AD915CC" w14:textId="77777777" w:rsidR="005261CB" w:rsidRDefault="005261CB" w:rsidP="005261CB">
      <w:pPr>
        <w:spacing w:after="0"/>
      </w:pPr>
    </w:p>
    <w:p w14:paraId="75262F56" w14:textId="77777777" w:rsidR="005261CB" w:rsidRDefault="005261CB" w:rsidP="005261CB">
      <w:pPr>
        <w:spacing w:after="0"/>
      </w:pPr>
      <w:r>
        <w:t xml:space="preserve">  // </w:t>
      </w:r>
      <w:proofErr w:type="spellStart"/>
      <w:r>
        <w:t>Change</w:t>
      </w:r>
      <w:proofErr w:type="spellEnd"/>
      <w:r>
        <w:t xml:space="preserve"> 'SS' to </w:t>
      </w:r>
      <w:proofErr w:type="spellStart"/>
      <w:r>
        <w:t>your</w:t>
      </w:r>
      <w:proofErr w:type="spellEnd"/>
      <w:r>
        <w:t xml:space="preserve"> </w:t>
      </w:r>
      <w:proofErr w:type="spellStart"/>
      <w:r>
        <w:t>Slave</w:t>
      </w:r>
      <w:proofErr w:type="spellEnd"/>
      <w:r>
        <w:t xml:space="preserve"> Select pin, </w:t>
      </w:r>
      <w:proofErr w:type="spellStart"/>
      <w:r>
        <w:t>if</w:t>
      </w:r>
      <w:proofErr w:type="spellEnd"/>
      <w:r>
        <w:t xml:space="preserve"> </w:t>
      </w:r>
      <w:proofErr w:type="spellStart"/>
      <w:r>
        <w:t>you</w:t>
      </w:r>
      <w:proofErr w:type="spellEnd"/>
      <w:r>
        <w:t xml:space="preserve"> </w:t>
      </w:r>
      <w:proofErr w:type="spellStart"/>
      <w:r>
        <w:t>arn't</w:t>
      </w:r>
      <w:proofErr w:type="spellEnd"/>
      <w:r>
        <w:t xml:space="preserve"> </w:t>
      </w:r>
      <w:proofErr w:type="spellStart"/>
      <w:r>
        <w:t>using</w:t>
      </w:r>
      <w:proofErr w:type="spellEnd"/>
      <w:r>
        <w:t xml:space="preserve"> the </w:t>
      </w:r>
      <w:proofErr w:type="spellStart"/>
      <w:r>
        <w:t>default</w:t>
      </w:r>
      <w:proofErr w:type="spellEnd"/>
      <w:r>
        <w:t xml:space="preserve"> pin</w:t>
      </w:r>
    </w:p>
    <w:p w14:paraId="54F2FCBD" w14:textId="77777777" w:rsidR="005261CB" w:rsidRDefault="005261CB" w:rsidP="005261CB">
      <w:pPr>
        <w:spacing w:after="0"/>
      </w:pPr>
      <w:r>
        <w:lastRenderedPageBreak/>
        <w:t xml:space="preserve">  </w:t>
      </w:r>
      <w:proofErr w:type="spellStart"/>
      <w:r>
        <w:t>if</w:t>
      </w:r>
      <w:proofErr w:type="spellEnd"/>
      <w:r>
        <w:t xml:space="preserve"> (</w:t>
      </w:r>
      <w:proofErr w:type="spellStart"/>
      <w:r>
        <w:t>ether.begin</w:t>
      </w:r>
      <w:proofErr w:type="spellEnd"/>
      <w:r>
        <w:t>(</w:t>
      </w:r>
      <w:proofErr w:type="spellStart"/>
      <w:r>
        <w:t>sizeof</w:t>
      </w:r>
      <w:proofErr w:type="spellEnd"/>
      <w:r>
        <w:t xml:space="preserve"> Ethernet::</w:t>
      </w:r>
      <w:proofErr w:type="spellStart"/>
      <w:r>
        <w:t>buffer</w:t>
      </w:r>
      <w:proofErr w:type="spellEnd"/>
      <w:r>
        <w:t xml:space="preserve">, </w:t>
      </w:r>
      <w:proofErr w:type="spellStart"/>
      <w:r>
        <w:t>mymac</w:t>
      </w:r>
      <w:proofErr w:type="spellEnd"/>
      <w:r>
        <w:t>, SS) == 0)</w:t>
      </w:r>
    </w:p>
    <w:p w14:paraId="08D6BA4D" w14:textId="77777777" w:rsidR="005261CB" w:rsidRDefault="005261CB" w:rsidP="005261CB">
      <w:pPr>
        <w:spacing w:after="0"/>
      </w:pPr>
      <w:r>
        <w:t xml:space="preserve">    </w:t>
      </w:r>
      <w:proofErr w:type="spellStart"/>
      <w:r>
        <w:t>Serial.println</w:t>
      </w:r>
      <w:proofErr w:type="spellEnd"/>
      <w:r>
        <w:t>( "</w:t>
      </w:r>
      <w:proofErr w:type="spellStart"/>
      <w:r>
        <w:t>Failed</w:t>
      </w:r>
      <w:proofErr w:type="spellEnd"/>
      <w:r>
        <w:t xml:space="preserve"> to </w:t>
      </w:r>
      <w:proofErr w:type="spellStart"/>
      <w:r>
        <w:t>access</w:t>
      </w:r>
      <w:proofErr w:type="spellEnd"/>
      <w:r>
        <w:t xml:space="preserve"> Ethernet </w:t>
      </w:r>
      <w:proofErr w:type="spellStart"/>
      <w:r>
        <w:t>controller</w:t>
      </w:r>
      <w:proofErr w:type="spellEnd"/>
      <w:r>
        <w:t>");</w:t>
      </w:r>
    </w:p>
    <w:p w14:paraId="30B5D512" w14:textId="77777777" w:rsidR="005261CB" w:rsidRDefault="005261CB" w:rsidP="005261CB">
      <w:pPr>
        <w:spacing w:after="0"/>
      </w:pPr>
      <w:r>
        <w:t>#if STATIC</w:t>
      </w:r>
    </w:p>
    <w:p w14:paraId="4ABBD6C0" w14:textId="77777777" w:rsidR="005261CB" w:rsidRDefault="005261CB" w:rsidP="005261CB">
      <w:pPr>
        <w:spacing w:after="0"/>
      </w:pPr>
      <w:r>
        <w:t xml:space="preserve">  </w:t>
      </w:r>
      <w:proofErr w:type="spellStart"/>
      <w:r>
        <w:t>ether.staticSetup</w:t>
      </w:r>
      <w:proofErr w:type="spellEnd"/>
      <w:r>
        <w:t>(</w:t>
      </w:r>
      <w:proofErr w:type="spellStart"/>
      <w:r>
        <w:t>myip</w:t>
      </w:r>
      <w:proofErr w:type="spellEnd"/>
      <w:r>
        <w:t xml:space="preserve">, </w:t>
      </w:r>
      <w:proofErr w:type="spellStart"/>
      <w:r>
        <w:t>gwip</w:t>
      </w:r>
      <w:proofErr w:type="spellEnd"/>
      <w:r>
        <w:t>);</w:t>
      </w:r>
    </w:p>
    <w:p w14:paraId="232A5AF8" w14:textId="77777777" w:rsidR="005261CB" w:rsidRDefault="005261CB" w:rsidP="005261CB">
      <w:pPr>
        <w:spacing w:after="0"/>
      </w:pPr>
      <w:r>
        <w:t>#else</w:t>
      </w:r>
    </w:p>
    <w:p w14:paraId="2AF0A00E" w14:textId="77777777" w:rsidR="005261CB" w:rsidRDefault="005261CB" w:rsidP="005261CB">
      <w:pPr>
        <w:spacing w:after="0"/>
      </w:pPr>
      <w:r>
        <w:t xml:space="preserve">  </w:t>
      </w:r>
      <w:proofErr w:type="spellStart"/>
      <w:r>
        <w:t>if</w:t>
      </w:r>
      <w:proofErr w:type="spellEnd"/>
      <w:r>
        <w:t xml:space="preserve"> (!</w:t>
      </w:r>
      <w:proofErr w:type="spellStart"/>
      <w:r>
        <w:t>ether.dhcpSetup</w:t>
      </w:r>
      <w:proofErr w:type="spellEnd"/>
      <w:r>
        <w:t>())</w:t>
      </w:r>
    </w:p>
    <w:p w14:paraId="6C390942" w14:textId="77777777" w:rsidR="005261CB" w:rsidRDefault="005261CB" w:rsidP="005261CB">
      <w:pPr>
        <w:spacing w:after="0"/>
      </w:pPr>
      <w:r>
        <w:t xml:space="preserve">    </w:t>
      </w:r>
      <w:proofErr w:type="spellStart"/>
      <w:r>
        <w:t>Serial.println</w:t>
      </w:r>
      <w:proofErr w:type="spellEnd"/>
      <w:r>
        <w:t xml:space="preserve">("DHCP </w:t>
      </w:r>
      <w:proofErr w:type="spellStart"/>
      <w:r>
        <w:t>failed</w:t>
      </w:r>
      <w:proofErr w:type="spellEnd"/>
      <w:r>
        <w:t>");</w:t>
      </w:r>
    </w:p>
    <w:p w14:paraId="63251073" w14:textId="77777777" w:rsidR="005261CB" w:rsidRDefault="005261CB" w:rsidP="005261CB">
      <w:pPr>
        <w:spacing w:after="0"/>
      </w:pPr>
      <w:r>
        <w:t>#endif</w:t>
      </w:r>
    </w:p>
    <w:p w14:paraId="1FF50623" w14:textId="77777777" w:rsidR="005261CB" w:rsidRDefault="005261CB" w:rsidP="005261CB">
      <w:pPr>
        <w:spacing w:after="0"/>
      </w:pPr>
    </w:p>
    <w:p w14:paraId="15F937F2" w14:textId="77777777" w:rsidR="005261CB" w:rsidRDefault="005261CB" w:rsidP="005261CB">
      <w:pPr>
        <w:spacing w:after="0"/>
      </w:pPr>
      <w:r>
        <w:t xml:space="preserve">  </w:t>
      </w:r>
      <w:proofErr w:type="spellStart"/>
      <w:r>
        <w:t>ether.printIp</w:t>
      </w:r>
      <w:proofErr w:type="spellEnd"/>
      <w:r>
        <w:t xml:space="preserve">("IP:  ", </w:t>
      </w:r>
      <w:proofErr w:type="spellStart"/>
      <w:r>
        <w:t>ether.myip</w:t>
      </w:r>
      <w:proofErr w:type="spellEnd"/>
      <w:r>
        <w:t>);</w:t>
      </w:r>
    </w:p>
    <w:p w14:paraId="14E4007B" w14:textId="77777777" w:rsidR="005261CB" w:rsidRDefault="005261CB" w:rsidP="005261CB">
      <w:pPr>
        <w:spacing w:after="0"/>
      </w:pPr>
      <w:r>
        <w:t xml:space="preserve">  </w:t>
      </w:r>
      <w:proofErr w:type="spellStart"/>
      <w:r>
        <w:t>ether.printIp</w:t>
      </w:r>
      <w:proofErr w:type="spellEnd"/>
      <w:r>
        <w:t xml:space="preserve">("GW:  ", </w:t>
      </w:r>
      <w:proofErr w:type="spellStart"/>
      <w:r>
        <w:t>ether.gwip</w:t>
      </w:r>
      <w:proofErr w:type="spellEnd"/>
      <w:r>
        <w:t>);</w:t>
      </w:r>
    </w:p>
    <w:p w14:paraId="09F31FB1" w14:textId="77777777" w:rsidR="005261CB" w:rsidRDefault="005261CB" w:rsidP="005261CB">
      <w:pPr>
        <w:spacing w:after="0"/>
      </w:pPr>
      <w:r>
        <w:t xml:space="preserve">  </w:t>
      </w:r>
      <w:proofErr w:type="spellStart"/>
      <w:r>
        <w:t>ether.printIp</w:t>
      </w:r>
      <w:proofErr w:type="spellEnd"/>
      <w:r>
        <w:t xml:space="preserve">("DNS: ", </w:t>
      </w:r>
      <w:proofErr w:type="spellStart"/>
      <w:r>
        <w:t>ether.dnsip</w:t>
      </w:r>
      <w:proofErr w:type="spellEnd"/>
      <w:r>
        <w:t>);</w:t>
      </w:r>
    </w:p>
    <w:p w14:paraId="4F1374D5" w14:textId="77777777" w:rsidR="005261CB" w:rsidRDefault="005261CB" w:rsidP="005261CB">
      <w:pPr>
        <w:spacing w:after="0"/>
      </w:pPr>
    </w:p>
    <w:p w14:paraId="3875FDAD" w14:textId="77777777" w:rsidR="005261CB" w:rsidRDefault="005261CB" w:rsidP="005261CB">
      <w:pPr>
        <w:spacing w:after="0"/>
      </w:pPr>
      <w:r>
        <w:t xml:space="preserve">  </w:t>
      </w:r>
      <w:proofErr w:type="spellStart"/>
      <w:r>
        <w:t>lcd.begin</w:t>
      </w:r>
      <w:proofErr w:type="spellEnd"/>
      <w:r>
        <w:t>();      //inicjalizacja LCD</w:t>
      </w:r>
    </w:p>
    <w:p w14:paraId="219197B6" w14:textId="77777777" w:rsidR="005261CB" w:rsidRDefault="005261CB" w:rsidP="005261CB">
      <w:pPr>
        <w:spacing w:after="0"/>
      </w:pPr>
      <w:r>
        <w:t xml:space="preserve">  </w:t>
      </w:r>
      <w:proofErr w:type="spellStart"/>
      <w:r>
        <w:t>lcd.backlight</w:t>
      </w:r>
      <w:proofErr w:type="spellEnd"/>
      <w:r>
        <w:t>();  //</w:t>
      </w:r>
    </w:p>
    <w:p w14:paraId="6975EDFE" w14:textId="77777777" w:rsidR="005261CB" w:rsidRDefault="005261CB" w:rsidP="005261CB">
      <w:pPr>
        <w:spacing w:after="0"/>
      </w:pPr>
      <w:r>
        <w:t>}</w:t>
      </w:r>
    </w:p>
    <w:p w14:paraId="6C38110C" w14:textId="77777777" w:rsidR="005261CB" w:rsidRDefault="005261CB" w:rsidP="005261CB">
      <w:pPr>
        <w:spacing w:after="0"/>
      </w:pPr>
    </w:p>
    <w:p w14:paraId="3DF2E927" w14:textId="77777777" w:rsidR="005261CB" w:rsidRDefault="005261CB" w:rsidP="005261CB">
      <w:pPr>
        <w:spacing w:after="0"/>
      </w:pPr>
      <w:proofErr w:type="spellStart"/>
      <w:r>
        <w:t>BufferFiller</w:t>
      </w:r>
      <w:proofErr w:type="spellEnd"/>
      <w:r>
        <w:t xml:space="preserve"> </w:t>
      </w:r>
      <w:proofErr w:type="spellStart"/>
      <w:r>
        <w:t>bfill</w:t>
      </w:r>
      <w:proofErr w:type="spellEnd"/>
      <w:r>
        <w:t>;</w:t>
      </w:r>
    </w:p>
    <w:p w14:paraId="2AE7574F" w14:textId="77777777" w:rsidR="005261CB" w:rsidRDefault="005261CB" w:rsidP="005261CB">
      <w:pPr>
        <w:spacing w:after="0"/>
      </w:pPr>
    </w:p>
    <w:p w14:paraId="080D38E3" w14:textId="77777777" w:rsidR="005261CB" w:rsidRDefault="005261CB" w:rsidP="005261CB">
      <w:pPr>
        <w:spacing w:after="0"/>
      </w:pPr>
      <w:proofErr w:type="spellStart"/>
      <w:r>
        <w:t>static</w:t>
      </w:r>
      <w:proofErr w:type="spellEnd"/>
      <w:r>
        <w:t xml:space="preserve"> </w:t>
      </w:r>
      <w:proofErr w:type="spellStart"/>
      <w:r>
        <w:t>word</w:t>
      </w:r>
      <w:proofErr w:type="spellEnd"/>
      <w:r>
        <w:t xml:space="preserve"> </w:t>
      </w:r>
      <w:proofErr w:type="spellStart"/>
      <w:r>
        <w:t>homePage</w:t>
      </w:r>
      <w:proofErr w:type="spellEnd"/>
      <w:r>
        <w:t>(</w:t>
      </w:r>
      <w:proofErr w:type="spellStart"/>
      <w:r>
        <w:t>float</w:t>
      </w:r>
      <w:proofErr w:type="spellEnd"/>
      <w:r>
        <w:t xml:space="preserve"> temp1, </w:t>
      </w:r>
      <w:proofErr w:type="spellStart"/>
      <w:r>
        <w:t>int</w:t>
      </w:r>
      <w:proofErr w:type="spellEnd"/>
      <w:r>
        <w:t xml:space="preserve"> temp2) {</w:t>
      </w:r>
    </w:p>
    <w:p w14:paraId="7E4BFF01" w14:textId="77777777" w:rsidR="005261CB" w:rsidRDefault="005261CB" w:rsidP="005261CB">
      <w:pPr>
        <w:spacing w:after="0"/>
      </w:pPr>
      <w:r>
        <w:t xml:space="preserve">  </w:t>
      </w:r>
    </w:p>
    <w:p w14:paraId="4482BF73" w14:textId="77777777" w:rsidR="005261CB" w:rsidRDefault="005261CB" w:rsidP="005261CB">
      <w:pPr>
        <w:spacing w:after="0"/>
      </w:pPr>
      <w:r>
        <w:t xml:space="preserve">  </w:t>
      </w:r>
      <w:proofErr w:type="spellStart"/>
      <w:r>
        <w:t>bfill</w:t>
      </w:r>
      <w:proofErr w:type="spellEnd"/>
      <w:r>
        <w:t xml:space="preserve"> = </w:t>
      </w:r>
      <w:proofErr w:type="spellStart"/>
      <w:r>
        <w:t>ether.tcpOffset</w:t>
      </w:r>
      <w:proofErr w:type="spellEnd"/>
      <w:r>
        <w:t>();</w:t>
      </w:r>
    </w:p>
    <w:p w14:paraId="66F782CE" w14:textId="77777777" w:rsidR="005261CB" w:rsidRDefault="005261CB" w:rsidP="005261CB">
      <w:pPr>
        <w:spacing w:after="0"/>
      </w:pPr>
      <w:r>
        <w:t xml:space="preserve">  </w:t>
      </w:r>
      <w:proofErr w:type="spellStart"/>
      <w:r>
        <w:t>bfill.emit_p</w:t>
      </w:r>
      <w:proofErr w:type="spellEnd"/>
      <w:r>
        <w:t>(PSTR(</w:t>
      </w:r>
    </w:p>
    <w:p w14:paraId="4062057B" w14:textId="77777777" w:rsidR="005261CB" w:rsidRDefault="005261CB" w:rsidP="005261CB">
      <w:pPr>
        <w:spacing w:after="0"/>
      </w:pPr>
      <w:r>
        <w:t xml:space="preserve">     </w:t>
      </w:r>
    </w:p>
    <w:p w14:paraId="0B792810" w14:textId="77777777" w:rsidR="005261CB" w:rsidRDefault="005261CB" w:rsidP="005261CB">
      <w:pPr>
        <w:spacing w:after="0"/>
      </w:pPr>
      <w:r>
        <w:t xml:space="preserve">      "&lt;</w:t>
      </w:r>
      <w:proofErr w:type="spellStart"/>
      <w:r>
        <w:t>html</w:t>
      </w:r>
      <w:proofErr w:type="spellEnd"/>
      <w:r>
        <w:t>&gt;"</w:t>
      </w:r>
    </w:p>
    <w:p w14:paraId="4202A243" w14:textId="77777777" w:rsidR="005261CB" w:rsidRDefault="005261CB" w:rsidP="005261CB">
      <w:pPr>
        <w:spacing w:after="0"/>
      </w:pPr>
      <w:r>
        <w:t xml:space="preserve">        "&lt;</w:t>
      </w:r>
      <w:proofErr w:type="spellStart"/>
      <w:r>
        <w:t>head</w:t>
      </w:r>
      <w:proofErr w:type="spellEnd"/>
      <w:r>
        <w:t>&gt;&lt;/</w:t>
      </w:r>
      <w:proofErr w:type="spellStart"/>
      <w:r>
        <w:t>head</w:t>
      </w:r>
      <w:proofErr w:type="spellEnd"/>
      <w:r>
        <w:t>&gt;"</w:t>
      </w:r>
    </w:p>
    <w:p w14:paraId="7A17C3DF" w14:textId="77777777" w:rsidR="005261CB" w:rsidRDefault="005261CB" w:rsidP="005261CB">
      <w:pPr>
        <w:spacing w:after="0"/>
      </w:pPr>
      <w:r>
        <w:t xml:space="preserve">        "&lt;body&gt;"</w:t>
      </w:r>
    </w:p>
    <w:p w14:paraId="7CC2328D" w14:textId="77777777" w:rsidR="005261CB" w:rsidRDefault="005261CB" w:rsidP="005261CB">
      <w:pPr>
        <w:spacing w:after="0"/>
      </w:pPr>
      <w:r>
        <w:t xml:space="preserve">            "$S&lt;</w:t>
      </w:r>
      <w:proofErr w:type="spellStart"/>
      <w:r>
        <w:t>br</w:t>
      </w:r>
      <w:proofErr w:type="spellEnd"/>
      <w:r>
        <w:t xml:space="preserve"> /&gt;"</w:t>
      </w:r>
    </w:p>
    <w:p w14:paraId="411A44D5" w14:textId="77777777" w:rsidR="005261CB" w:rsidRDefault="005261CB" w:rsidP="005261CB">
      <w:pPr>
        <w:spacing w:after="0"/>
      </w:pPr>
      <w:r>
        <w:t xml:space="preserve">            "$D&lt;</w:t>
      </w:r>
      <w:proofErr w:type="spellStart"/>
      <w:r>
        <w:t>br</w:t>
      </w:r>
      <w:proofErr w:type="spellEnd"/>
      <w:r>
        <w:t xml:space="preserve"> /&gt;"</w:t>
      </w:r>
    </w:p>
    <w:p w14:paraId="27CF71BA" w14:textId="77777777" w:rsidR="005261CB" w:rsidRDefault="005261CB" w:rsidP="005261CB">
      <w:pPr>
        <w:spacing w:after="0"/>
      </w:pPr>
      <w:r>
        <w:t xml:space="preserve">        "&lt;/body&gt;"</w:t>
      </w:r>
    </w:p>
    <w:p w14:paraId="5C4AB7F2" w14:textId="77777777" w:rsidR="005261CB" w:rsidRDefault="005261CB" w:rsidP="005261CB">
      <w:pPr>
        <w:spacing w:after="0"/>
      </w:pPr>
      <w:r>
        <w:t xml:space="preserve">      "&lt;/</w:t>
      </w:r>
      <w:proofErr w:type="spellStart"/>
      <w:r>
        <w:t>html</w:t>
      </w:r>
      <w:proofErr w:type="spellEnd"/>
      <w:r>
        <w:t>&gt;"),</w:t>
      </w:r>
    </w:p>
    <w:p w14:paraId="397FB4C7" w14:textId="77777777" w:rsidR="005261CB" w:rsidRDefault="005261CB" w:rsidP="005261CB">
      <w:pPr>
        <w:spacing w:after="0"/>
      </w:pPr>
      <w:r>
        <w:t xml:space="preserve">      </w:t>
      </w:r>
      <w:proofErr w:type="spellStart"/>
      <w:r>
        <w:t>dtostrf</w:t>
      </w:r>
      <w:proofErr w:type="spellEnd"/>
      <w:r>
        <w:t>(temp1,3,2,zxc), temp2);</w:t>
      </w:r>
    </w:p>
    <w:p w14:paraId="7347056A" w14:textId="77777777" w:rsidR="005261CB" w:rsidRDefault="005261CB" w:rsidP="005261CB">
      <w:pPr>
        <w:spacing w:after="0"/>
      </w:pPr>
      <w:r>
        <w:t xml:space="preserve">  return </w:t>
      </w:r>
      <w:proofErr w:type="spellStart"/>
      <w:r>
        <w:t>bfill.position</w:t>
      </w:r>
      <w:proofErr w:type="spellEnd"/>
      <w:r>
        <w:t>();</w:t>
      </w:r>
    </w:p>
    <w:p w14:paraId="06A7AC85" w14:textId="77777777" w:rsidR="005261CB" w:rsidRDefault="005261CB" w:rsidP="005261CB">
      <w:pPr>
        <w:spacing w:after="0"/>
      </w:pPr>
      <w:r>
        <w:t>}</w:t>
      </w:r>
    </w:p>
    <w:p w14:paraId="69922B47" w14:textId="77777777" w:rsidR="005261CB" w:rsidRDefault="005261CB" w:rsidP="005261CB">
      <w:pPr>
        <w:spacing w:after="0"/>
      </w:pPr>
    </w:p>
    <w:p w14:paraId="1009E755" w14:textId="77777777" w:rsidR="005261CB" w:rsidRDefault="005261CB" w:rsidP="005261CB">
      <w:pPr>
        <w:spacing w:after="0"/>
      </w:pPr>
      <w:proofErr w:type="spellStart"/>
      <w:r>
        <w:t>void</w:t>
      </w:r>
      <w:proofErr w:type="spellEnd"/>
      <w:r>
        <w:t xml:space="preserve"> </w:t>
      </w:r>
      <w:proofErr w:type="spellStart"/>
      <w:r>
        <w:t>loop</w:t>
      </w:r>
      <w:proofErr w:type="spellEnd"/>
      <w:r>
        <w:t>(){</w:t>
      </w:r>
    </w:p>
    <w:p w14:paraId="66FC5E6D" w14:textId="77777777" w:rsidR="005261CB" w:rsidRDefault="005261CB" w:rsidP="005261CB">
      <w:pPr>
        <w:spacing w:after="0"/>
      </w:pPr>
    </w:p>
    <w:p w14:paraId="7ABF5E6D" w14:textId="77777777" w:rsidR="005261CB" w:rsidRDefault="005261CB" w:rsidP="005261CB">
      <w:pPr>
        <w:spacing w:after="0"/>
      </w:pPr>
      <w:r>
        <w:t xml:space="preserve">  </w:t>
      </w:r>
      <w:proofErr w:type="spellStart"/>
      <w:r>
        <w:t>sensors.requestTemperatures</w:t>
      </w:r>
      <w:proofErr w:type="spellEnd"/>
      <w:r>
        <w:t>();</w:t>
      </w:r>
    </w:p>
    <w:p w14:paraId="1A966BD8" w14:textId="77777777" w:rsidR="005261CB" w:rsidRDefault="005261CB" w:rsidP="005261CB">
      <w:pPr>
        <w:spacing w:after="0"/>
      </w:pPr>
      <w:r>
        <w:t xml:space="preserve">  temp1 = </w:t>
      </w:r>
      <w:proofErr w:type="spellStart"/>
      <w:r>
        <w:t>sensors.getTempCByIndex</w:t>
      </w:r>
      <w:proofErr w:type="spellEnd"/>
      <w:r>
        <w:t>(0);</w:t>
      </w:r>
    </w:p>
    <w:p w14:paraId="17B3F4D8" w14:textId="77777777" w:rsidR="005261CB" w:rsidRDefault="005261CB" w:rsidP="005261CB">
      <w:pPr>
        <w:spacing w:after="0"/>
      </w:pPr>
      <w:r>
        <w:t xml:space="preserve">  </w:t>
      </w:r>
      <w:proofErr w:type="spellStart"/>
      <w:r>
        <w:t>int</w:t>
      </w:r>
      <w:proofErr w:type="spellEnd"/>
      <w:r>
        <w:t xml:space="preserve"> temp2 = </w:t>
      </w:r>
      <w:proofErr w:type="spellStart"/>
      <w:r>
        <w:t>dht.getTemperature</w:t>
      </w:r>
      <w:proofErr w:type="spellEnd"/>
      <w:r>
        <w:t>();</w:t>
      </w:r>
    </w:p>
    <w:p w14:paraId="6DC4BEDC" w14:textId="77777777" w:rsidR="005261CB" w:rsidRDefault="005261CB" w:rsidP="005261CB">
      <w:pPr>
        <w:spacing w:after="0"/>
      </w:pPr>
      <w:r>
        <w:t xml:space="preserve">  </w:t>
      </w:r>
    </w:p>
    <w:p w14:paraId="2FDAE733" w14:textId="77777777" w:rsidR="005261CB" w:rsidRDefault="005261CB" w:rsidP="005261CB">
      <w:pPr>
        <w:spacing w:after="0"/>
      </w:pPr>
      <w:r>
        <w:t xml:space="preserve">  </w:t>
      </w:r>
      <w:proofErr w:type="spellStart"/>
      <w:r>
        <w:t>Serial.print</w:t>
      </w:r>
      <w:proofErr w:type="spellEnd"/>
      <w:r>
        <w:t>("</w:t>
      </w:r>
      <w:proofErr w:type="spellStart"/>
      <w:r>
        <w:t>Wartosc</w:t>
      </w:r>
      <w:proofErr w:type="spellEnd"/>
      <w:r>
        <w:t xml:space="preserve"> temperatury DS18B20:");</w:t>
      </w:r>
    </w:p>
    <w:p w14:paraId="7BE44AF1" w14:textId="77777777" w:rsidR="005261CB" w:rsidRDefault="005261CB" w:rsidP="005261CB">
      <w:pPr>
        <w:spacing w:after="0"/>
      </w:pPr>
      <w:r>
        <w:t xml:space="preserve">  </w:t>
      </w:r>
      <w:proofErr w:type="spellStart"/>
      <w:r>
        <w:t>Serial.print</w:t>
      </w:r>
      <w:proofErr w:type="spellEnd"/>
      <w:r>
        <w:t>(temp1);</w:t>
      </w:r>
    </w:p>
    <w:p w14:paraId="001C0155" w14:textId="77777777" w:rsidR="005261CB" w:rsidRDefault="005261CB" w:rsidP="005261CB">
      <w:pPr>
        <w:spacing w:after="0"/>
      </w:pPr>
      <w:r>
        <w:t xml:space="preserve">  </w:t>
      </w:r>
      <w:proofErr w:type="spellStart"/>
      <w:r>
        <w:t>Serial.print</w:t>
      </w:r>
      <w:proofErr w:type="spellEnd"/>
      <w:r>
        <w:t>("*C");</w:t>
      </w:r>
    </w:p>
    <w:p w14:paraId="4D6BBE12" w14:textId="77777777" w:rsidR="005261CB" w:rsidRDefault="005261CB" w:rsidP="005261CB">
      <w:pPr>
        <w:spacing w:after="0"/>
      </w:pPr>
      <w:r>
        <w:lastRenderedPageBreak/>
        <w:t xml:space="preserve">  </w:t>
      </w:r>
      <w:proofErr w:type="spellStart"/>
      <w:r>
        <w:t>if</w:t>
      </w:r>
      <w:proofErr w:type="spellEnd"/>
      <w:r>
        <w:t xml:space="preserve"> (temp2&gt;10){</w:t>
      </w:r>
    </w:p>
    <w:p w14:paraId="3967881D" w14:textId="77777777" w:rsidR="005261CB" w:rsidRDefault="005261CB" w:rsidP="005261CB">
      <w:pPr>
        <w:spacing w:after="0"/>
      </w:pPr>
      <w:r>
        <w:t xml:space="preserve">    </w:t>
      </w:r>
      <w:proofErr w:type="spellStart"/>
      <w:r>
        <w:t>Serial.print</w:t>
      </w:r>
      <w:proofErr w:type="spellEnd"/>
      <w:r>
        <w:t>(" oraz DHT11:");</w:t>
      </w:r>
    </w:p>
    <w:p w14:paraId="53DDA503" w14:textId="77777777" w:rsidR="005261CB" w:rsidRDefault="005261CB" w:rsidP="005261CB">
      <w:pPr>
        <w:spacing w:after="0"/>
      </w:pPr>
      <w:r>
        <w:t xml:space="preserve">    </w:t>
      </w:r>
      <w:proofErr w:type="spellStart"/>
      <w:r>
        <w:t>Serial.print</w:t>
      </w:r>
      <w:proofErr w:type="spellEnd"/>
      <w:r>
        <w:t>(temp2);</w:t>
      </w:r>
    </w:p>
    <w:p w14:paraId="7910542E" w14:textId="77777777" w:rsidR="005261CB" w:rsidRDefault="005261CB" w:rsidP="005261CB">
      <w:pPr>
        <w:spacing w:after="0"/>
      </w:pPr>
      <w:r>
        <w:t xml:space="preserve">    </w:t>
      </w:r>
      <w:proofErr w:type="spellStart"/>
      <w:r>
        <w:t>Serial.println</w:t>
      </w:r>
      <w:proofErr w:type="spellEnd"/>
      <w:r>
        <w:t>("*C");</w:t>
      </w:r>
    </w:p>
    <w:p w14:paraId="027A5EBA" w14:textId="77777777" w:rsidR="005261CB" w:rsidRDefault="005261CB" w:rsidP="005261CB">
      <w:pPr>
        <w:spacing w:after="0"/>
      </w:pPr>
      <w:r>
        <w:t xml:space="preserve">  }</w:t>
      </w:r>
    </w:p>
    <w:p w14:paraId="2B90BC58" w14:textId="77777777" w:rsidR="005261CB" w:rsidRDefault="005261CB" w:rsidP="005261CB">
      <w:pPr>
        <w:spacing w:after="0"/>
      </w:pPr>
      <w:r>
        <w:t xml:space="preserve">  </w:t>
      </w:r>
      <w:proofErr w:type="spellStart"/>
      <w:r>
        <w:t>else</w:t>
      </w:r>
      <w:proofErr w:type="spellEnd"/>
      <w:r>
        <w:t xml:space="preserve"> </w:t>
      </w:r>
      <w:proofErr w:type="spellStart"/>
      <w:r>
        <w:t>Serial.println</w:t>
      </w:r>
      <w:proofErr w:type="spellEnd"/>
      <w:r>
        <w:t>("");</w:t>
      </w:r>
    </w:p>
    <w:p w14:paraId="6A964D57" w14:textId="77777777" w:rsidR="005261CB" w:rsidRDefault="005261CB" w:rsidP="005261CB">
      <w:pPr>
        <w:spacing w:after="0"/>
      </w:pPr>
    </w:p>
    <w:p w14:paraId="2321FD7D" w14:textId="77777777" w:rsidR="005261CB" w:rsidRDefault="005261CB" w:rsidP="005261CB">
      <w:pPr>
        <w:spacing w:after="0"/>
      </w:pPr>
      <w:r>
        <w:t xml:space="preserve">  </w:t>
      </w:r>
      <w:proofErr w:type="spellStart"/>
      <w:r>
        <w:t>delay</w:t>
      </w:r>
      <w:proofErr w:type="spellEnd"/>
      <w:r>
        <w:t>(100);</w:t>
      </w:r>
    </w:p>
    <w:p w14:paraId="6A067A0D" w14:textId="77777777" w:rsidR="005261CB" w:rsidRDefault="005261CB" w:rsidP="005261CB">
      <w:pPr>
        <w:spacing w:after="0"/>
      </w:pPr>
    </w:p>
    <w:p w14:paraId="1585362B" w14:textId="77777777" w:rsidR="005261CB" w:rsidRDefault="005261CB" w:rsidP="005261CB">
      <w:pPr>
        <w:spacing w:after="0"/>
      </w:pPr>
      <w:r>
        <w:t xml:space="preserve">  </w:t>
      </w:r>
      <w:proofErr w:type="spellStart"/>
      <w:r>
        <w:t>lcd.setCursor</w:t>
      </w:r>
      <w:proofErr w:type="spellEnd"/>
      <w:r>
        <w:t>(1,0);</w:t>
      </w:r>
    </w:p>
    <w:p w14:paraId="327BC33F" w14:textId="77777777" w:rsidR="005261CB" w:rsidRDefault="005261CB" w:rsidP="005261CB">
      <w:pPr>
        <w:spacing w:after="0"/>
      </w:pPr>
      <w:r>
        <w:t xml:space="preserve">  </w:t>
      </w:r>
      <w:proofErr w:type="spellStart"/>
      <w:r>
        <w:t>lcd.print</w:t>
      </w:r>
      <w:proofErr w:type="spellEnd"/>
      <w:r>
        <w:t>("Temp1 = ");</w:t>
      </w:r>
    </w:p>
    <w:p w14:paraId="50FE277F" w14:textId="77777777" w:rsidR="005261CB" w:rsidRDefault="005261CB" w:rsidP="005261CB">
      <w:pPr>
        <w:spacing w:after="0"/>
      </w:pPr>
      <w:r>
        <w:t xml:space="preserve">  </w:t>
      </w:r>
      <w:proofErr w:type="spellStart"/>
      <w:r>
        <w:t>lcd.print</w:t>
      </w:r>
      <w:proofErr w:type="spellEnd"/>
      <w:r>
        <w:t>(temp1);</w:t>
      </w:r>
    </w:p>
    <w:p w14:paraId="413E0449" w14:textId="77777777" w:rsidR="005261CB" w:rsidRDefault="005261CB" w:rsidP="005261CB">
      <w:pPr>
        <w:spacing w:after="0"/>
      </w:pPr>
    </w:p>
    <w:p w14:paraId="0337337F" w14:textId="77777777" w:rsidR="005261CB" w:rsidRDefault="005261CB" w:rsidP="005261CB">
      <w:pPr>
        <w:spacing w:after="0"/>
      </w:pPr>
      <w:r>
        <w:t xml:space="preserve">  </w:t>
      </w:r>
      <w:proofErr w:type="spellStart"/>
      <w:r>
        <w:t>lcd.setCursor</w:t>
      </w:r>
      <w:proofErr w:type="spellEnd"/>
      <w:r>
        <w:t>(1,1);</w:t>
      </w:r>
    </w:p>
    <w:p w14:paraId="77BF53D8" w14:textId="77777777" w:rsidR="005261CB" w:rsidRDefault="005261CB" w:rsidP="005261CB">
      <w:pPr>
        <w:spacing w:after="0"/>
      </w:pPr>
      <w:r>
        <w:t xml:space="preserve">  </w:t>
      </w:r>
      <w:proofErr w:type="spellStart"/>
      <w:r>
        <w:t>lcd.print</w:t>
      </w:r>
      <w:proofErr w:type="spellEnd"/>
      <w:r>
        <w:t>("Temp2 = ");</w:t>
      </w:r>
    </w:p>
    <w:p w14:paraId="020074F8" w14:textId="77777777" w:rsidR="005261CB" w:rsidRDefault="005261CB" w:rsidP="005261CB">
      <w:pPr>
        <w:spacing w:after="0"/>
      </w:pPr>
      <w:r>
        <w:t xml:space="preserve">  </w:t>
      </w:r>
      <w:proofErr w:type="spellStart"/>
      <w:r>
        <w:t>lcd.print</w:t>
      </w:r>
      <w:proofErr w:type="spellEnd"/>
      <w:r>
        <w:t>(temp2);</w:t>
      </w:r>
    </w:p>
    <w:p w14:paraId="6693FD12" w14:textId="77777777" w:rsidR="005261CB" w:rsidRDefault="005261CB" w:rsidP="005261CB">
      <w:pPr>
        <w:spacing w:after="0"/>
      </w:pPr>
    </w:p>
    <w:p w14:paraId="56609779" w14:textId="77777777" w:rsidR="005261CB" w:rsidRDefault="005261CB" w:rsidP="005261CB">
      <w:pPr>
        <w:spacing w:after="0"/>
      </w:pPr>
      <w:r>
        <w:t xml:space="preserve">  </w:t>
      </w:r>
    </w:p>
    <w:p w14:paraId="529FD812" w14:textId="77777777" w:rsidR="005261CB" w:rsidRDefault="005261CB" w:rsidP="005261CB">
      <w:pPr>
        <w:spacing w:after="0"/>
      </w:pPr>
      <w:r>
        <w:t xml:space="preserve">  // </w:t>
      </w:r>
      <w:proofErr w:type="spellStart"/>
      <w:r>
        <w:t>wait</w:t>
      </w:r>
      <w:proofErr w:type="spellEnd"/>
      <w:r>
        <w:t xml:space="preserve"> for </w:t>
      </w:r>
      <w:proofErr w:type="spellStart"/>
      <w:r>
        <w:t>an</w:t>
      </w:r>
      <w:proofErr w:type="spellEnd"/>
      <w:r>
        <w:t xml:space="preserve"> </w:t>
      </w:r>
      <w:proofErr w:type="spellStart"/>
      <w:r>
        <w:t>incoming</w:t>
      </w:r>
      <w:proofErr w:type="spellEnd"/>
      <w:r>
        <w:t xml:space="preserve"> TCP </w:t>
      </w:r>
      <w:proofErr w:type="spellStart"/>
      <w:r>
        <w:t>packet</w:t>
      </w:r>
      <w:proofErr w:type="spellEnd"/>
      <w:r>
        <w:t xml:space="preserve">, but </w:t>
      </w:r>
      <w:proofErr w:type="spellStart"/>
      <w:r>
        <w:t>ignore</w:t>
      </w:r>
      <w:proofErr w:type="spellEnd"/>
      <w:r>
        <w:t xml:space="preserve"> </w:t>
      </w:r>
      <w:proofErr w:type="spellStart"/>
      <w:r>
        <w:t>its</w:t>
      </w:r>
      <w:proofErr w:type="spellEnd"/>
      <w:r>
        <w:t xml:space="preserve"> </w:t>
      </w:r>
      <w:proofErr w:type="spellStart"/>
      <w:r>
        <w:t>contents</w:t>
      </w:r>
      <w:proofErr w:type="spellEnd"/>
    </w:p>
    <w:p w14:paraId="5930FF95" w14:textId="77777777" w:rsidR="005261CB" w:rsidRDefault="005261CB" w:rsidP="005261CB">
      <w:pPr>
        <w:spacing w:after="0"/>
      </w:pPr>
      <w:r>
        <w:t xml:space="preserve">  </w:t>
      </w:r>
      <w:proofErr w:type="spellStart"/>
      <w:r>
        <w:t>if</w:t>
      </w:r>
      <w:proofErr w:type="spellEnd"/>
      <w:r>
        <w:t xml:space="preserve"> (</w:t>
      </w:r>
      <w:proofErr w:type="spellStart"/>
      <w:r>
        <w:t>ether.packetLoop</w:t>
      </w:r>
      <w:proofErr w:type="spellEnd"/>
      <w:r>
        <w:t>(</w:t>
      </w:r>
      <w:proofErr w:type="spellStart"/>
      <w:r>
        <w:t>ether.packetReceive</w:t>
      </w:r>
      <w:proofErr w:type="spellEnd"/>
      <w:r>
        <w:t>())) {</w:t>
      </w:r>
    </w:p>
    <w:p w14:paraId="47C9D730" w14:textId="77777777" w:rsidR="005261CB" w:rsidRDefault="005261CB" w:rsidP="005261CB">
      <w:pPr>
        <w:spacing w:after="0"/>
      </w:pPr>
      <w:r>
        <w:t xml:space="preserve">    //</w:t>
      </w:r>
      <w:proofErr w:type="spellStart"/>
      <w:r>
        <w:t>memcpy_P</w:t>
      </w:r>
      <w:proofErr w:type="spellEnd"/>
      <w:r>
        <w:t>(</w:t>
      </w:r>
      <w:proofErr w:type="spellStart"/>
      <w:r>
        <w:t>ether.tcpOffset</w:t>
      </w:r>
      <w:proofErr w:type="spellEnd"/>
      <w:r>
        <w:t xml:space="preserve">(), </w:t>
      </w:r>
      <w:proofErr w:type="spellStart"/>
      <w:r>
        <w:t>homePage</w:t>
      </w:r>
      <w:proofErr w:type="spellEnd"/>
      <w:r>
        <w:t xml:space="preserve">(temp1,temp2), </w:t>
      </w:r>
      <w:proofErr w:type="spellStart"/>
      <w:r>
        <w:t>sizeof</w:t>
      </w:r>
      <w:proofErr w:type="spellEnd"/>
      <w:r>
        <w:t xml:space="preserve"> </w:t>
      </w:r>
      <w:proofErr w:type="spellStart"/>
      <w:r>
        <w:t>homePage</w:t>
      </w:r>
      <w:proofErr w:type="spellEnd"/>
      <w:r>
        <w:t>(temp1,temp2));</w:t>
      </w:r>
    </w:p>
    <w:p w14:paraId="25512109" w14:textId="77777777" w:rsidR="005261CB" w:rsidRDefault="005261CB" w:rsidP="005261CB">
      <w:pPr>
        <w:spacing w:after="0"/>
      </w:pPr>
      <w:r>
        <w:t xml:space="preserve">    </w:t>
      </w:r>
      <w:proofErr w:type="spellStart"/>
      <w:r>
        <w:t>ether.httpServerReply</w:t>
      </w:r>
      <w:proofErr w:type="spellEnd"/>
      <w:r>
        <w:t>(</w:t>
      </w:r>
      <w:proofErr w:type="spellStart"/>
      <w:r>
        <w:t>homePage</w:t>
      </w:r>
      <w:proofErr w:type="spellEnd"/>
      <w:r>
        <w:t>(temp1,temp2)); //</w:t>
      </w:r>
      <w:proofErr w:type="spellStart"/>
      <w:r>
        <w:t>sizeof</w:t>
      </w:r>
      <w:proofErr w:type="spellEnd"/>
      <w:r>
        <w:t xml:space="preserve"> </w:t>
      </w:r>
      <w:proofErr w:type="spellStart"/>
      <w:r>
        <w:t>page</w:t>
      </w:r>
      <w:proofErr w:type="spellEnd"/>
      <w:r>
        <w:t xml:space="preserve"> - 1</w:t>
      </w:r>
    </w:p>
    <w:p w14:paraId="346D0C85" w14:textId="77777777" w:rsidR="005261CB" w:rsidRDefault="005261CB" w:rsidP="005261CB">
      <w:pPr>
        <w:spacing w:after="0"/>
      </w:pPr>
      <w:r>
        <w:t xml:space="preserve">  }</w:t>
      </w:r>
    </w:p>
    <w:p w14:paraId="70E9BCA6" w14:textId="54EFE752" w:rsidR="00C556EC" w:rsidRDefault="005261CB" w:rsidP="005261CB">
      <w:pPr>
        <w:spacing w:after="0"/>
      </w:pPr>
      <w:r>
        <w:t>}</w:t>
      </w:r>
    </w:p>
    <w:p w14:paraId="128A1945" w14:textId="56F835CB" w:rsidR="00FD79FE" w:rsidRDefault="00FD79FE" w:rsidP="005261CB">
      <w:pPr>
        <w:spacing w:after="0"/>
      </w:pPr>
    </w:p>
    <w:p w14:paraId="0B34A2C3" w14:textId="1B666C55" w:rsidR="00FD79FE" w:rsidRDefault="00FD79FE" w:rsidP="005261CB">
      <w:pPr>
        <w:spacing w:after="0"/>
      </w:pPr>
      <w:r>
        <w:t>Napisany program z powodzeniem prezentuje pomiary z obydwu czujników, gdzie zmienna temp1 reprezentuje czujnik DS18B20, a temp 2 czujnik DHT11. Wyświetlane dane pomiarowe odzwierciedlają dokładność pomiarową czujników wynoszącą dla DS18B20 setne części stopnia</w:t>
      </w:r>
      <w:r w:rsidR="00006C34">
        <w:t xml:space="preserve"> Celsjusza</w:t>
      </w:r>
      <w:r>
        <w:t xml:space="preserve">, a dla DHT11 +/- 1 stopień </w:t>
      </w:r>
      <w:r w:rsidR="00006C34">
        <w:t>Celsjusza</w:t>
      </w:r>
      <w:r>
        <w:t>.</w:t>
      </w:r>
    </w:p>
    <w:p w14:paraId="4356B113" w14:textId="6FD40895" w:rsidR="007F1039" w:rsidRDefault="007F1039" w:rsidP="005261CB">
      <w:pPr>
        <w:spacing w:after="0"/>
      </w:pPr>
    </w:p>
    <w:p w14:paraId="345A1E70" w14:textId="2AFCC8D9" w:rsidR="007F1039" w:rsidRDefault="00990625" w:rsidP="00990625">
      <w:pPr>
        <w:pStyle w:val="Nagwek1"/>
      </w:pPr>
      <w:bookmarkStart w:id="5" w:name="_Toc49459125"/>
      <w:r>
        <w:t>6. Optymalizacja oprogramowania z użyciem przerwań</w:t>
      </w:r>
      <w:bookmarkEnd w:id="5"/>
    </w:p>
    <w:p w14:paraId="265E4277" w14:textId="6856F268" w:rsidR="00990625" w:rsidRDefault="00990625" w:rsidP="005261CB">
      <w:pPr>
        <w:spacing w:after="0"/>
      </w:pPr>
    </w:p>
    <w:p w14:paraId="6A9E7318" w14:textId="3F38E220" w:rsidR="00990625" w:rsidRDefault="00F8139D" w:rsidP="005261CB">
      <w:pPr>
        <w:spacing w:after="0"/>
      </w:pPr>
      <w:r>
        <w:t xml:space="preserve">Program obsługujący wszystkie peryferia dołączone do płytki uruchomieniowej </w:t>
      </w:r>
      <w:proofErr w:type="spellStart"/>
      <w:r>
        <w:t>Arduino</w:t>
      </w:r>
      <w:proofErr w:type="spellEnd"/>
      <w:r>
        <w:t xml:space="preserve"> przedstawiony w rozdziale 5 posiada poważne wady. Podstawowym problemem jest to, że każde z </w:t>
      </w:r>
      <w:proofErr w:type="spellStart"/>
      <w:r>
        <w:t>peryferiów</w:t>
      </w:r>
      <w:proofErr w:type="spellEnd"/>
      <w:r>
        <w:t xml:space="preserve"> obsługiwane jest „jedno po drugim” w pętli głównej „</w:t>
      </w:r>
      <w:proofErr w:type="spellStart"/>
      <w:r>
        <w:t>loop</w:t>
      </w:r>
      <w:proofErr w:type="spellEnd"/>
      <w:r>
        <w:t>”, której wykonanie ze względu na niekrótki czas pomiarów</w:t>
      </w:r>
      <w:r w:rsidR="00B71528">
        <w:t xml:space="preserve">, </w:t>
      </w:r>
      <w:r>
        <w:t>obsługi wyświetlacza i komunikacji zajmuje</w:t>
      </w:r>
      <w:r w:rsidR="00B71528">
        <w:t xml:space="preserve"> łącznie</w:t>
      </w:r>
      <w:r>
        <w:t xml:space="preserve"> około sekundy. Oznacza to, że żadne z </w:t>
      </w:r>
      <w:proofErr w:type="spellStart"/>
      <w:r>
        <w:t>peryferiów</w:t>
      </w:r>
      <w:proofErr w:type="spellEnd"/>
      <w:r>
        <w:t xml:space="preserve"> nie może komunikować się z mikrokontrolerem częściej niż </w:t>
      </w:r>
      <w:r w:rsidR="008439A9">
        <w:t xml:space="preserve">co </w:t>
      </w:r>
      <w:r>
        <w:t xml:space="preserve">jedną sekundę. O ile nie zakłóca to jeszcze działania systemu akwizycji danych, czujników oraz wyświetlacza, to </w:t>
      </w:r>
      <w:r>
        <w:lastRenderedPageBreak/>
        <w:t xml:space="preserve">komunikacja z systemem przez moduł Ethernet działa już bardzo słabo. Moduł „nasłuchuje” zapytań tylko przez </w:t>
      </w:r>
      <w:r w:rsidR="00EF4FBB">
        <w:t>parę</w:t>
      </w:r>
      <w:r>
        <w:t xml:space="preserve"> milisekund w sekundzie, co w konsekwencji oznacza, że większość prób połączenia się z modułem będzie nieudana</w:t>
      </w:r>
      <w:r w:rsidR="00FB4991">
        <w:t>, a przesłanie jakiejkolwiek większej ilości danych zajmie bardzo dużo czasu. Moduł Ethernet może działać wydajnie tylko wtedy kiedy nasłuchuje przez większość czasu oraz pracuje niezależnie od obciążenia mikrokontrolera przez pozostałe peryferia.</w:t>
      </w:r>
    </w:p>
    <w:p w14:paraId="621CA253" w14:textId="7F8C2796" w:rsidR="00FB4991" w:rsidRDefault="00FB4991" w:rsidP="005261CB">
      <w:pPr>
        <w:spacing w:after="0"/>
      </w:pPr>
    </w:p>
    <w:p w14:paraId="3ED792BD" w14:textId="06165630" w:rsidR="00FB4991" w:rsidRDefault="00FB4991" w:rsidP="005261CB">
      <w:pPr>
        <w:spacing w:after="0"/>
      </w:pPr>
      <w:r>
        <w:t xml:space="preserve">Rozwiązaniem tego problemu jest utworzenie nowej pętli działającej równolegle z pętla główną, zwaną przerwaniem. Zastosowane przez nas przerwania aktywowane są wewnętrznym </w:t>
      </w:r>
      <w:proofErr w:type="spellStart"/>
      <w:r>
        <w:t>timerem</w:t>
      </w:r>
      <w:proofErr w:type="spellEnd"/>
      <w:r w:rsidR="007F6CAC">
        <w:t xml:space="preserve"> (w tym przypadku o numerze 1, co wynika z wykorzystywania w programie biblioteki </w:t>
      </w:r>
      <w:proofErr w:type="spellStart"/>
      <w:r w:rsidR="007F6CAC">
        <w:t>TimerOne.h</w:t>
      </w:r>
      <w:proofErr w:type="spellEnd"/>
      <w:r w:rsidR="007F6CAC">
        <w:t xml:space="preserve">, która wymaga użycia właśnie tego </w:t>
      </w:r>
      <w:proofErr w:type="spellStart"/>
      <w:r w:rsidR="007F6CAC">
        <w:t>timera</w:t>
      </w:r>
      <w:proofErr w:type="spellEnd"/>
      <w:r w:rsidR="007F6CAC">
        <w:t>)</w:t>
      </w:r>
      <w:r>
        <w:t xml:space="preserve"> płytki uruchomieniowej </w:t>
      </w:r>
      <w:proofErr w:type="spellStart"/>
      <w:r>
        <w:t>Arduino</w:t>
      </w:r>
      <w:proofErr w:type="spellEnd"/>
      <w:r>
        <w:t xml:space="preserve"> Uno z częstotliwością około raz na 100ms. Zasada działania przerwania polega na tym, że układ chwilowo przerywa aktualne wykonywane instrukcje z pętli głównej i przechodzi do pętli aktywowanej przerwaniem. Po wykonaniu instrukcji w tej drugiej pętli procesor wraca do instrukcji wcześniej przerwanych. Pozwala to zapewnić, że komunikacja z modułem Ethernet przebiegać będzie płynnie i bez zakłóceń. Częstotliwość występowania przerwań została starannie dobrana. Zbyt częste przerwania powodują</w:t>
      </w:r>
      <w:r w:rsidR="00DC6BDB">
        <w:t xml:space="preserve"> powstanie</w:t>
      </w:r>
      <w:r>
        <w:t xml:space="preserve"> zakłóce</w:t>
      </w:r>
      <w:r w:rsidR="00DC6BDB">
        <w:t>ń</w:t>
      </w:r>
      <w:r>
        <w:t xml:space="preserve"> w procesie </w:t>
      </w:r>
      <w:r w:rsidR="00DC6BDB">
        <w:t>s</w:t>
      </w:r>
      <w:r>
        <w:t>czytywania danych z czujników oraz obsługi wyświetlacza, zbyt rzadkie powodują zakłócenia w komunikacji.</w:t>
      </w:r>
    </w:p>
    <w:p w14:paraId="7438303F" w14:textId="2A9FC84A" w:rsidR="00FB4991" w:rsidRDefault="00FB4991" w:rsidP="005261CB">
      <w:pPr>
        <w:spacing w:after="0"/>
      </w:pPr>
    </w:p>
    <w:p w14:paraId="4ED38BD5" w14:textId="10AF5759" w:rsidR="00FB4991" w:rsidRDefault="00FB4991" w:rsidP="005261CB">
      <w:pPr>
        <w:spacing w:after="0"/>
      </w:pPr>
      <w:r>
        <w:t xml:space="preserve">Praktyczna implementacja przerwań aktywowanych </w:t>
      </w:r>
      <w:proofErr w:type="spellStart"/>
      <w:r>
        <w:t>timerami</w:t>
      </w:r>
      <w:proofErr w:type="spellEnd"/>
      <w:r>
        <w:t xml:space="preserve"> wymaga od nas użycia dodatkowej biblioteki </w:t>
      </w:r>
      <w:proofErr w:type="spellStart"/>
      <w:r w:rsidRPr="00FB4991">
        <w:t>TimerOne.h</w:t>
      </w:r>
      <w:proofErr w:type="spellEnd"/>
      <w:r>
        <w:t>. Jest to jedna z bibliotek dostępnych domyślnie z poziomu managera biblioteki, a jej proces instalacyjny</w:t>
      </w:r>
      <w:r w:rsidR="002A2DA1">
        <w:t xml:space="preserve"> jest analogiczny</w:t>
      </w:r>
      <w:r>
        <w:t xml:space="preserve"> do pozostałych </w:t>
      </w:r>
      <w:r w:rsidR="002A2DA1">
        <w:t xml:space="preserve">bibliotek </w:t>
      </w:r>
      <w:r>
        <w:t>dostępnych z tego poziomu.</w:t>
      </w:r>
    </w:p>
    <w:p w14:paraId="71F17D57" w14:textId="586271C2" w:rsidR="00FB4991" w:rsidRDefault="00FB4991" w:rsidP="005261CB">
      <w:pPr>
        <w:spacing w:after="0"/>
      </w:pPr>
    </w:p>
    <w:p w14:paraId="53B302C1" w14:textId="22482927" w:rsidR="00FB4991" w:rsidRDefault="00FB4991" w:rsidP="005261CB">
      <w:pPr>
        <w:spacing w:after="0"/>
      </w:pPr>
      <w:r>
        <w:t xml:space="preserve">Program </w:t>
      </w:r>
      <w:r w:rsidR="00BC36A3">
        <w:t>z rozdziału 6 zmodyfikowany do obsługi przerwań przedstawiono poniżej:</w:t>
      </w:r>
    </w:p>
    <w:p w14:paraId="455F718B" w14:textId="0BB313B8" w:rsidR="00BC36A3" w:rsidRDefault="00BC36A3" w:rsidP="005261CB">
      <w:pPr>
        <w:spacing w:after="0"/>
      </w:pPr>
    </w:p>
    <w:p w14:paraId="2027E9CA" w14:textId="77777777" w:rsidR="00126CA8" w:rsidRDefault="00126CA8" w:rsidP="00126CA8">
      <w:pPr>
        <w:spacing w:after="0"/>
      </w:pPr>
      <w:r>
        <w:t xml:space="preserve">// DS18B20 </w:t>
      </w:r>
      <w:proofErr w:type="spellStart"/>
      <w:r>
        <w:t>podlaczyc</w:t>
      </w:r>
      <w:proofErr w:type="spellEnd"/>
      <w:r>
        <w:t xml:space="preserve"> do </w:t>
      </w:r>
      <w:proofErr w:type="spellStart"/>
      <w:r>
        <w:t>pinu</w:t>
      </w:r>
      <w:proofErr w:type="spellEnd"/>
      <w:r>
        <w:t xml:space="preserve"> 3, DHT11 do </w:t>
      </w:r>
      <w:proofErr w:type="spellStart"/>
      <w:r>
        <w:t>pinu</w:t>
      </w:r>
      <w:proofErr w:type="spellEnd"/>
      <w:r>
        <w:t xml:space="preserve"> 2 w </w:t>
      </w:r>
      <w:proofErr w:type="spellStart"/>
      <w:r>
        <w:t>Arduino</w:t>
      </w:r>
      <w:proofErr w:type="spellEnd"/>
      <w:r>
        <w:t xml:space="preserve">. Czujniki zasilane </w:t>
      </w:r>
      <w:proofErr w:type="spellStart"/>
      <w:r>
        <w:t>sa</w:t>
      </w:r>
      <w:proofErr w:type="spellEnd"/>
      <w:r>
        <w:t xml:space="preserve"> </w:t>
      </w:r>
      <w:proofErr w:type="spellStart"/>
      <w:r>
        <w:t>napieciem</w:t>
      </w:r>
      <w:proofErr w:type="spellEnd"/>
      <w:r>
        <w:t xml:space="preserve"> 5V.</w:t>
      </w:r>
    </w:p>
    <w:p w14:paraId="3640AB32" w14:textId="77777777" w:rsidR="00126CA8" w:rsidRDefault="00126CA8" w:rsidP="00126CA8">
      <w:pPr>
        <w:spacing w:after="0"/>
      </w:pPr>
    </w:p>
    <w:p w14:paraId="69F47B92" w14:textId="77777777" w:rsidR="00126CA8" w:rsidRDefault="00126CA8" w:rsidP="00126CA8">
      <w:pPr>
        <w:spacing w:after="0"/>
      </w:pPr>
      <w:r>
        <w:t xml:space="preserve">  #include &lt;</w:t>
      </w:r>
      <w:proofErr w:type="spellStart"/>
      <w:r>
        <w:t>OneWire.h</w:t>
      </w:r>
      <w:proofErr w:type="spellEnd"/>
      <w:r>
        <w:t>&gt;            // komunikacja z czujnikiem 1 (1Wire)</w:t>
      </w:r>
    </w:p>
    <w:p w14:paraId="63358B25" w14:textId="77777777" w:rsidR="00126CA8" w:rsidRDefault="00126CA8" w:rsidP="00126CA8">
      <w:pPr>
        <w:spacing w:after="0"/>
      </w:pPr>
      <w:r>
        <w:t xml:space="preserve">  #include &lt;</w:t>
      </w:r>
      <w:proofErr w:type="spellStart"/>
      <w:r>
        <w:t>DallasTemperature.h</w:t>
      </w:r>
      <w:proofErr w:type="spellEnd"/>
      <w:r>
        <w:t xml:space="preserve">&gt;  // </w:t>
      </w:r>
      <w:proofErr w:type="spellStart"/>
      <w:r>
        <w:t>obsluga</w:t>
      </w:r>
      <w:proofErr w:type="spellEnd"/>
      <w:r>
        <w:t xml:space="preserve"> czujnika 1</w:t>
      </w:r>
    </w:p>
    <w:p w14:paraId="1827F4FE" w14:textId="77777777" w:rsidR="00126CA8" w:rsidRDefault="00126CA8" w:rsidP="00126CA8">
      <w:pPr>
        <w:spacing w:after="0"/>
      </w:pPr>
      <w:r>
        <w:t xml:space="preserve">  #include &lt;DHT.h&gt;                // </w:t>
      </w:r>
      <w:proofErr w:type="spellStart"/>
      <w:r>
        <w:t>obsluga</w:t>
      </w:r>
      <w:proofErr w:type="spellEnd"/>
      <w:r>
        <w:t xml:space="preserve"> czujnika 2</w:t>
      </w:r>
    </w:p>
    <w:p w14:paraId="4FEE72FD" w14:textId="77777777" w:rsidR="00126CA8" w:rsidRDefault="00126CA8" w:rsidP="00126CA8">
      <w:pPr>
        <w:spacing w:after="0"/>
      </w:pPr>
      <w:r>
        <w:t xml:space="preserve">  #include &lt;</w:t>
      </w:r>
      <w:proofErr w:type="spellStart"/>
      <w:r>
        <w:t>Wire.h</w:t>
      </w:r>
      <w:proofErr w:type="spellEnd"/>
      <w:r>
        <w:t xml:space="preserve">&gt;               // biblioteki </w:t>
      </w:r>
      <w:proofErr w:type="spellStart"/>
      <w:r>
        <w:t>lcd</w:t>
      </w:r>
      <w:proofErr w:type="spellEnd"/>
      <w:r>
        <w:t xml:space="preserve"> (komunikacja I2C)</w:t>
      </w:r>
    </w:p>
    <w:p w14:paraId="09BE2F07" w14:textId="77777777" w:rsidR="00126CA8" w:rsidRDefault="00126CA8" w:rsidP="00126CA8">
      <w:pPr>
        <w:spacing w:after="0"/>
      </w:pPr>
      <w:r>
        <w:t xml:space="preserve">  #include &lt;LiquidCrystal_I2C.h&gt;  // biblioteki </w:t>
      </w:r>
      <w:proofErr w:type="spellStart"/>
      <w:r>
        <w:t>lcd</w:t>
      </w:r>
      <w:proofErr w:type="spellEnd"/>
    </w:p>
    <w:p w14:paraId="601ECE39" w14:textId="77777777" w:rsidR="00126CA8" w:rsidRDefault="00126CA8" w:rsidP="00126CA8">
      <w:pPr>
        <w:spacing w:after="0"/>
      </w:pPr>
      <w:r>
        <w:t xml:space="preserve">  #include &lt;</w:t>
      </w:r>
      <w:proofErr w:type="spellStart"/>
      <w:r>
        <w:t>EtherCard.h</w:t>
      </w:r>
      <w:proofErr w:type="spellEnd"/>
      <w:r>
        <w:t xml:space="preserve">&gt;          // biblioteka do </w:t>
      </w:r>
      <w:proofErr w:type="spellStart"/>
      <w:r>
        <w:t>obslugi</w:t>
      </w:r>
      <w:proofErr w:type="spellEnd"/>
      <w:r>
        <w:t xml:space="preserve"> </w:t>
      </w:r>
      <w:proofErr w:type="spellStart"/>
      <w:r>
        <w:t>modulu</w:t>
      </w:r>
      <w:proofErr w:type="spellEnd"/>
      <w:r>
        <w:t xml:space="preserve"> </w:t>
      </w:r>
      <w:proofErr w:type="spellStart"/>
      <w:r>
        <w:t>ethernet</w:t>
      </w:r>
      <w:proofErr w:type="spellEnd"/>
      <w:r>
        <w:t xml:space="preserve"> ENC28J80 </w:t>
      </w:r>
    </w:p>
    <w:p w14:paraId="18DA40C5" w14:textId="77777777" w:rsidR="00126CA8" w:rsidRDefault="00126CA8" w:rsidP="00126CA8">
      <w:pPr>
        <w:spacing w:after="0"/>
      </w:pPr>
      <w:r>
        <w:t xml:space="preserve">  #include &lt;</w:t>
      </w:r>
      <w:proofErr w:type="spellStart"/>
      <w:r>
        <w:t>TimerOne.h</w:t>
      </w:r>
      <w:proofErr w:type="spellEnd"/>
      <w:r>
        <w:t xml:space="preserve">&gt;           // </w:t>
      </w:r>
      <w:proofErr w:type="spellStart"/>
      <w:r>
        <w:t>obsluga</w:t>
      </w:r>
      <w:proofErr w:type="spellEnd"/>
      <w:r>
        <w:t xml:space="preserve"> przerwania - </w:t>
      </w:r>
      <w:proofErr w:type="spellStart"/>
      <w:r>
        <w:t>ethernet</w:t>
      </w:r>
      <w:proofErr w:type="spellEnd"/>
    </w:p>
    <w:p w14:paraId="07F373CD" w14:textId="77777777" w:rsidR="00126CA8" w:rsidRDefault="00126CA8" w:rsidP="00126CA8">
      <w:pPr>
        <w:spacing w:after="0"/>
      </w:pPr>
      <w:r>
        <w:t xml:space="preserve">  </w:t>
      </w:r>
    </w:p>
    <w:p w14:paraId="21AE35B9" w14:textId="77777777" w:rsidR="00126CA8" w:rsidRDefault="00126CA8" w:rsidP="00126CA8">
      <w:pPr>
        <w:spacing w:after="0"/>
      </w:pPr>
      <w:r>
        <w:lastRenderedPageBreak/>
        <w:t xml:space="preserve">  #define STATIC 1                // set to 1 to </w:t>
      </w:r>
      <w:proofErr w:type="spellStart"/>
      <w:r>
        <w:t>disable</w:t>
      </w:r>
      <w:proofErr w:type="spellEnd"/>
      <w:r>
        <w:t xml:space="preserve"> DHCP (</w:t>
      </w:r>
      <w:proofErr w:type="spellStart"/>
      <w:r>
        <w:t>adjust</w:t>
      </w:r>
      <w:proofErr w:type="spellEnd"/>
      <w:r>
        <w:t xml:space="preserve"> </w:t>
      </w:r>
      <w:proofErr w:type="spellStart"/>
      <w:r>
        <w:t>myip</w:t>
      </w:r>
      <w:proofErr w:type="spellEnd"/>
      <w:r>
        <w:t>/</w:t>
      </w:r>
      <w:proofErr w:type="spellStart"/>
      <w:r>
        <w:t>gwip</w:t>
      </w:r>
      <w:proofErr w:type="spellEnd"/>
      <w:r>
        <w:t xml:space="preserve"> </w:t>
      </w:r>
      <w:proofErr w:type="spellStart"/>
      <w:r>
        <w:t>values</w:t>
      </w:r>
      <w:proofErr w:type="spellEnd"/>
      <w:r>
        <w:t xml:space="preserve"> </w:t>
      </w:r>
      <w:proofErr w:type="spellStart"/>
      <w:r>
        <w:t>below</w:t>
      </w:r>
      <w:proofErr w:type="spellEnd"/>
      <w:r>
        <w:t xml:space="preserve">)  - problemy z polaczeniem (w takim wypadku </w:t>
      </w:r>
      <w:proofErr w:type="spellStart"/>
      <w:r>
        <w:t>zamienic</w:t>
      </w:r>
      <w:proofErr w:type="spellEnd"/>
      <w:r>
        <w:t xml:space="preserve"> na 1)</w:t>
      </w:r>
    </w:p>
    <w:p w14:paraId="334FC12A" w14:textId="77777777" w:rsidR="00126CA8" w:rsidRDefault="00126CA8" w:rsidP="00126CA8">
      <w:pPr>
        <w:spacing w:after="0"/>
      </w:pPr>
      <w:r>
        <w:t xml:space="preserve">  #define DHT11_PIN 2             // przypisanie </w:t>
      </w:r>
      <w:proofErr w:type="spellStart"/>
      <w:r>
        <w:t>pinu</w:t>
      </w:r>
      <w:proofErr w:type="spellEnd"/>
      <w:r>
        <w:t xml:space="preserve"> 2 czujnikowi 2 (DHT11)</w:t>
      </w:r>
    </w:p>
    <w:p w14:paraId="15B242A0" w14:textId="77777777" w:rsidR="00126CA8" w:rsidRDefault="00126CA8" w:rsidP="00126CA8">
      <w:pPr>
        <w:spacing w:after="0"/>
      </w:pPr>
      <w:r>
        <w:t xml:space="preserve">  </w:t>
      </w:r>
      <w:proofErr w:type="spellStart"/>
      <w:r>
        <w:t>int</w:t>
      </w:r>
      <w:proofErr w:type="spellEnd"/>
      <w:r>
        <w:t xml:space="preserve"> </w:t>
      </w:r>
      <w:proofErr w:type="spellStart"/>
      <w:r>
        <w:t>oneWireBus</w:t>
      </w:r>
      <w:proofErr w:type="spellEnd"/>
      <w:r>
        <w:t xml:space="preserve"> = 3;             // przypisanie </w:t>
      </w:r>
      <w:proofErr w:type="spellStart"/>
      <w:r>
        <w:t>pinu</w:t>
      </w:r>
      <w:proofErr w:type="spellEnd"/>
      <w:r>
        <w:t xml:space="preserve"> 3 czujnikowi 3 (DS18B20)</w:t>
      </w:r>
    </w:p>
    <w:p w14:paraId="72B2A9D9" w14:textId="77777777" w:rsidR="00126CA8" w:rsidRDefault="00126CA8" w:rsidP="00126CA8">
      <w:pPr>
        <w:spacing w:after="0"/>
      </w:pPr>
    </w:p>
    <w:p w14:paraId="4B2ACCBD" w14:textId="77777777" w:rsidR="00126CA8" w:rsidRDefault="00126CA8" w:rsidP="00126CA8">
      <w:pPr>
        <w:spacing w:after="0"/>
      </w:pPr>
    </w:p>
    <w:p w14:paraId="43FD3F82" w14:textId="77777777" w:rsidR="00126CA8" w:rsidRDefault="00126CA8" w:rsidP="00126CA8">
      <w:pPr>
        <w:spacing w:after="0"/>
      </w:pPr>
      <w:r>
        <w:t xml:space="preserve">  </w:t>
      </w:r>
      <w:proofErr w:type="spellStart"/>
      <w:r>
        <w:t>volatile</w:t>
      </w:r>
      <w:proofErr w:type="spellEnd"/>
      <w:r>
        <w:t xml:space="preserve"> </w:t>
      </w:r>
      <w:proofErr w:type="spellStart"/>
      <w:r>
        <w:t>float</w:t>
      </w:r>
      <w:proofErr w:type="spellEnd"/>
      <w:r>
        <w:t xml:space="preserve"> temp1 = 0.0;     // </w:t>
      </w:r>
      <w:proofErr w:type="spellStart"/>
      <w:r>
        <w:t>zadelarowanie</w:t>
      </w:r>
      <w:proofErr w:type="spellEnd"/>
      <w:r>
        <w:t xml:space="preserve"> zmiennej temp1 (DS18B20)</w:t>
      </w:r>
    </w:p>
    <w:p w14:paraId="657A37B0" w14:textId="77777777" w:rsidR="00126CA8" w:rsidRDefault="00126CA8" w:rsidP="00126CA8">
      <w:pPr>
        <w:spacing w:after="0"/>
      </w:pPr>
      <w:r>
        <w:t xml:space="preserve">  </w:t>
      </w:r>
      <w:proofErr w:type="spellStart"/>
      <w:r>
        <w:t>volatile</w:t>
      </w:r>
      <w:proofErr w:type="spellEnd"/>
      <w:r>
        <w:t xml:space="preserve"> </w:t>
      </w:r>
      <w:proofErr w:type="spellStart"/>
      <w:r>
        <w:t>int</w:t>
      </w:r>
      <w:proofErr w:type="spellEnd"/>
      <w:r>
        <w:t xml:space="preserve"> temp2 = 0;         // </w:t>
      </w:r>
      <w:proofErr w:type="spellStart"/>
      <w:r>
        <w:t>zadelarowanie</w:t>
      </w:r>
      <w:proofErr w:type="spellEnd"/>
      <w:r>
        <w:t xml:space="preserve"> zmiennej temp2 (DHT11)</w:t>
      </w:r>
    </w:p>
    <w:p w14:paraId="1CB7567F" w14:textId="77777777" w:rsidR="00126CA8" w:rsidRDefault="00126CA8" w:rsidP="00126CA8">
      <w:pPr>
        <w:spacing w:after="0"/>
      </w:pPr>
      <w:r>
        <w:t xml:space="preserve">  </w:t>
      </w:r>
    </w:p>
    <w:p w14:paraId="407E0DC5" w14:textId="77777777" w:rsidR="00126CA8" w:rsidRDefault="00126CA8" w:rsidP="00126CA8">
      <w:pPr>
        <w:spacing w:after="0"/>
      </w:pPr>
      <w:r>
        <w:t xml:space="preserve">  </w:t>
      </w:r>
      <w:proofErr w:type="spellStart"/>
      <w:r>
        <w:t>OneWire</w:t>
      </w:r>
      <w:proofErr w:type="spellEnd"/>
      <w:r>
        <w:t xml:space="preserve"> </w:t>
      </w:r>
      <w:proofErr w:type="spellStart"/>
      <w:r>
        <w:t>oneWire</w:t>
      </w:r>
      <w:proofErr w:type="spellEnd"/>
      <w:r>
        <w:t>(</w:t>
      </w:r>
      <w:proofErr w:type="spellStart"/>
      <w:r>
        <w:t>oneWireBus</w:t>
      </w:r>
      <w:proofErr w:type="spellEnd"/>
      <w:r>
        <w:t>);</w:t>
      </w:r>
    </w:p>
    <w:p w14:paraId="3EE30AEB" w14:textId="77777777" w:rsidR="00126CA8" w:rsidRDefault="00126CA8" w:rsidP="00126CA8">
      <w:pPr>
        <w:spacing w:after="0"/>
      </w:pPr>
      <w:r>
        <w:t xml:space="preserve">  </w:t>
      </w:r>
      <w:proofErr w:type="spellStart"/>
      <w:r>
        <w:t>DallasTemperature</w:t>
      </w:r>
      <w:proofErr w:type="spellEnd"/>
      <w:r>
        <w:t xml:space="preserve"> </w:t>
      </w:r>
      <w:proofErr w:type="spellStart"/>
      <w:r>
        <w:t>sensors</w:t>
      </w:r>
      <w:proofErr w:type="spellEnd"/>
      <w:r>
        <w:t>(&amp;</w:t>
      </w:r>
      <w:proofErr w:type="spellStart"/>
      <w:r>
        <w:t>oneWire</w:t>
      </w:r>
      <w:proofErr w:type="spellEnd"/>
      <w:r>
        <w:t>);</w:t>
      </w:r>
    </w:p>
    <w:p w14:paraId="2726B6BC" w14:textId="77777777" w:rsidR="00126CA8" w:rsidRDefault="00126CA8" w:rsidP="00126CA8">
      <w:pPr>
        <w:spacing w:after="0"/>
      </w:pPr>
      <w:r>
        <w:t xml:space="preserve">  DHT </w:t>
      </w:r>
      <w:proofErr w:type="spellStart"/>
      <w:r>
        <w:t>dht</w:t>
      </w:r>
      <w:proofErr w:type="spellEnd"/>
      <w:r>
        <w:t>;</w:t>
      </w:r>
    </w:p>
    <w:p w14:paraId="133D0A37" w14:textId="77777777" w:rsidR="00126CA8" w:rsidRDefault="00126CA8" w:rsidP="00126CA8">
      <w:pPr>
        <w:spacing w:after="0"/>
      </w:pPr>
    </w:p>
    <w:p w14:paraId="27BD9123" w14:textId="77777777" w:rsidR="00126CA8" w:rsidRDefault="00126CA8" w:rsidP="00126CA8">
      <w:pPr>
        <w:spacing w:after="0"/>
      </w:pPr>
      <w:r>
        <w:t xml:space="preserve">  LiquidCrystal_I2C </w:t>
      </w:r>
      <w:proofErr w:type="spellStart"/>
      <w:r>
        <w:t>lcd</w:t>
      </w:r>
      <w:proofErr w:type="spellEnd"/>
      <w:r>
        <w:t xml:space="preserve">(0x3F, 16, 2); // adres </w:t>
      </w:r>
      <w:proofErr w:type="spellStart"/>
      <w:r>
        <w:t>modulu</w:t>
      </w:r>
      <w:proofErr w:type="spellEnd"/>
      <w:r>
        <w:t xml:space="preserve"> LCD</w:t>
      </w:r>
    </w:p>
    <w:p w14:paraId="2E75A530" w14:textId="77777777" w:rsidR="00126CA8" w:rsidRDefault="00126CA8" w:rsidP="00126CA8">
      <w:pPr>
        <w:spacing w:after="0"/>
      </w:pPr>
    </w:p>
    <w:p w14:paraId="724EE220" w14:textId="77777777" w:rsidR="00126CA8" w:rsidRDefault="00126CA8" w:rsidP="00126CA8">
      <w:pPr>
        <w:spacing w:after="0"/>
      </w:pPr>
      <w:r>
        <w:t xml:space="preserve">  char </w:t>
      </w:r>
      <w:proofErr w:type="spellStart"/>
      <w:r>
        <w:t>zxc</w:t>
      </w:r>
      <w:proofErr w:type="spellEnd"/>
      <w:r>
        <w:t>[5];</w:t>
      </w:r>
    </w:p>
    <w:p w14:paraId="5745CE99" w14:textId="77777777" w:rsidR="00126CA8" w:rsidRDefault="00126CA8" w:rsidP="00126CA8">
      <w:pPr>
        <w:spacing w:after="0"/>
      </w:pPr>
    </w:p>
    <w:p w14:paraId="2C13AFDB" w14:textId="77777777" w:rsidR="00126CA8" w:rsidRDefault="00126CA8" w:rsidP="00126CA8">
      <w:pPr>
        <w:spacing w:after="0"/>
      </w:pPr>
      <w:r>
        <w:t xml:space="preserve">  #if STATIC</w:t>
      </w:r>
    </w:p>
    <w:p w14:paraId="0A4E2A18" w14:textId="77777777" w:rsidR="00126CA8" w:rsidRDefault="00126CA8" w:rsidP="00126CA8">
      <w:pPr>
        <w:spacing w:after="0"/>
      </w:pPr>
      <w:r>
        <w:t xml:space="preserve">  </w:t>
      </w:r>
      <w:proofErr w:type="spellStart"/>
      <w:r>
        <w:t>static</w:t>
      </w:r>
      <w:proofErr w:type="spellEnd"/>
      <w:r>
        <w:t xml:space="preserve"> </w:t>
      </w:r>
      <w:proofErr w:type="spellStart"/>
      <w:r>
        <w:t>byte</w:t>
      </w:r>
      <w:proofErr w:type="spellEnd"/>
      <w:r>
        <w:t xml:space="preserve"> </w:t>
      </w:r>
      <w:proofErr w:type="spellStart"/>
      <w:r>
        <w:t>myip</w:t>
      </w:r>
      <w:proofErr w:type="spellEnd"/>
      <w:r>
        <w:t xml:space="preserve">[] = {192,168,107,7};                 // </w:t>
      </w:r>
      <w:proofErr w:type="spellStart"/>
      <w:r>
        <w:t>ethernet</w:t>
      </w:r>
      <w:proofErr w:type="spellEnd"/>
      <w:r>
        <w:t xml:space="preserve"> </w:t>
      </w:r>
      <w:proofErr w:type="spellStart"/>
      <w:r>
        <w:t>interface</w:t>
      </w:r>
      <w:proofErr w:type="spellEnd"/>
      <w:r>
        <w:t xml:space="preserve"> </w:t>
      </w:r>
      <w:proofErr w:type="spellStart"/>
      <w:r>
        <w:t>ip</w:t>
      </w:r>
      <w:proofErr w:type="spellEnd"/>
      <w:r>
        <w:t xml:space="preserve"> </w:t>
      </w:r>
      <w:proofErr w:type="spellStart"/>
      <w:r>
        <w:t>address</w:t>
      </w:r>
      <w:proofErr w:type="spellEnd"/>
    </w:p>
    <w:p w14:paraId="73B1A3C5" w14:textId="77777777" w:rsidR="00126CA8" w:rsidRDefault="00126CA8" w:rsidP="00126CA8">
      <w:pPr>
        <w:spacing w:after="0"/>
      </w:pPr>
      <w:r>
        <w:t xml:space="preserve">  </w:t>
      </w:r>
      <w:proofErr w:type="spellStart"/>
      <w:r>
        <w:t>static</w:t>
      </w:r>
      <w:proofErr w:type="spellEnd"/>
      <w:r>
        <w:t xml:space="preserve"> </w:t>
      </w:r>
      <w:proofErr w:type="spellStart"/>
      <w:r>
        <w:t>byte</w:t>
      </w:r>
      <w:proofErr w:type="spellEnd"/>
      <w:r>
        <w:t xml:space="preserve"> </w:t>
      </w:r>
      <w:proofErr w:type="spellStart"/>
      <w:r>
        <w:t>gwip</w:t>
      </w:r>
      <w:proofErr w:type="spellEnd"/>
      <w:r>
        <w:t xml:space="preserve">[] = {192,168,107,254};               // </w:t>
      </w:r>
      <w:proofErr w:type="spellStart"/>
      <w:r>
        <w:t>gateway</w:t>
      </w:r>
      <w:proofErr w:type="spellEnd"/>
      <w:r>
        <w:t xml:space="preserve"> </w:t>
      </w:r>
      <w:proofErr w:type="spellStart"/>
      <w:r>
        <w:t>ip</w:t>
      </w:r>
      <w:proofErr w:type="spellEnd"/>
      <w:r>
        <w:t xml:space="preserve"> </w:t>
      </w:r>
      <w:proofErr w:type="spellStart"/>
      <w:r>
        <w:t>address</w:t>
      </w:r>
      <w:proofErr w:type="spellEnd"/>
    </w:p>
    <w:p w14:paraId="00E4C098" w14:textId="77777777" w:rsidR="00126CA8" w:rsidRDefault="00126CA8" w:rsidP="00126CA8">
      <w:pPr>
        <w:spacing w:after="0"/>
      </w:pPr>
      <w:r>
        <w:t xml:space="preserve">  #endif</w:t>
      </w:r>
    </w:p>
    <w:p w14:paraId="62BD3CCA" w14:textId="77777777" w:rsidR="00126CA8" w:rsidRDefault="00126CA8" w:rsidP="00126CA8">
      <w:pPr>
        <w:spacing w:after="0"/>
      </w:pPr>
      <w:r>
        <w:t xml:space="preserve">  </w:t>
      </w:r>
      <w:proofErr w:type="spellStart"/>
      <w:r>
        <w:t>static</w:t>
      </w:r>
      <w:proofErr w:type="spellEnd"/>
      <w:r>
        <w:t xml:space="preserve"> </w:t>
      </w:r>
      <w:proofErr w:type="spellStart"/>
      <w:r>
        <w:t>byte</w:t>
      </w:r>
      <w:proofErr w:type="spellEnd"/>
      <w:r>
        <w:t xml:space="preserve"> </w:t>
      </w:r>
      <w:proofErr w:type="spellStart"/>
      <w:r>
        <w:t>mymac</w:t>
      </w:r>
      <w:proofErr w:type="spellEnd"/>
      <w:r>
        <w:t xml:space="preserve">[] = { 0x2,0x8,0x25,0x7,0x44,0x11 }; // </w:t>
      </w:r>
      <w:proofErr w:type="spellStart"/>
      <w:r>
        <w:t>ethernet</w:t>
      </w:r>
      <w:proofErr w:type="spellEnd"/>
      <w:r>
        <w:t xml:space="preserve"> mac </w:t>
      </w:r>
      <w:proofErr w:type="spellStart"/>
      <w:r>
        <w:t>address</w:t>
      </w:r>
      <w:proofErr w:type="spellEnd"/>
      <w:r>
        <w:t xml:space="preserve"> - </w:t>
      </w:r>
      <w:proofErr w:type="spellStart"/>
      <w:r>
        <w:t>must</w:t>
      </w:r>
      <w:proofErr w:type="spellEnd"/>
      <w:r>
        <w:t xml:space="preserve"> be </w:t>
      </w:r>
      <w:proofErr w:type="spellStart"/>
      <w:r>
        <w:t>unique</w:t>
      </w:r>
      <w:proofErr w:type="spellEnd"/>
      <w:r>
        <w:t xml:space="preserve"> on </w:t>
      </w:r>
      <w:proofErr w:type="spellStart"/>
      <w:r>
        <w:t>your</w:t>
      </w:r>
      <w:proofErr w:type="spellEnd"/>
      <w:r>
        <w:t xml:space="preserve"> network</w:t>
      </w:r>
    </w:p>
    <w:p w14:paraId="10D20CB8" w14:textId="77777777" w:rsidR="00126CA8" w:rsidRDefault="00126CA8" w:rsidP="00126CA8">
      <w:pPr>
        <w:spacing w:after="0"/>
      </w:pPr>
      <w:r>
        <w:t xml:space="preserve">  </w:t>
      </w:r>
    </w:p>
    <w:p w14:paraId="653EAD08" w14:textId="77777777" w:rsidR="00126CA8" w:rsidRDefault="00126CA8" w:rsidP="00126CA8">
      <w:pPr>
        <w:spacing w:after="0"/>
      </w:pPr>
      <w:r>
        <w:t xml:space="preserve">  </w:t>
      </w:r>
      <w:proofErr w:type="spellStart"/>
      <w:r>
        <w:t>byte</w:t>
      </w:r>
      <w:proofErr w:type="spellEnd"/>
      <w:r>
        <w:t xml:space="preserve"> Ethernet::</w:t>
      </w:r>
      <w:proofErr w:type="spellStart"/>
      <w:r>
        <w:t>buffer</w:t>
      </w:r>
      <w:proofErr w:type="spellEnd"/>
      <w:r>
        <w:t xml:space="preserve">[500]; // </w:t>
      </w:r>
      <w:proofErr w:type="spellStart"/>
      <w:r>
        <w:t>tcp/ip</w:t>
      </w:r>
      <w:proofErr w:type="spellEnd"/>
      <w:r>
        <w:t xml:space="preserve"> </w:t>
      </w:r>
      <w:proofErr w:type="spellStart"/>
      <w:r>
        <w:t>send</w:t>
      </w:r>
      <w:proofErr w:type="spellEnd"/>
      <w:r>
        <w:t xml:space="preserve"> and </w:t>
      </w:r>
      <w:proofErr w:type="spellStart"/>
      <w:r>
        <w:t>receive</w:t>
      </w:r>
      <w:proofErr w:type="spellEnd"/>
      <w:r>
        <w:t xml:space="preserve"> </w:t>
      </w:r>
      <w:proofErr w:type="spellStart"/>
      <w:r>
        <w:t>buffer</w:t>
      </w:r>
      <w:proofErr w:type="spellEnd"/>
    </w:p>
    <w:p w14:paraId="308102F8" w14:textId="77777777" w:rsidR="00126CA8" w:rsidRDefault="00126CA8" w:rsidP="00126CA8">
      <w:pPr>
        <w:spacing w:after="0"/>
      </w:pPr>
      <w:r>
        <w:t xml:space="preserve">  </w:t>
      </w:r>
    </w:p>
    <w:p w14:paraId="605BAF9F" w14:textId="77777777" w:rsidR="00126CA8" w:rsidRDefault="00126CA8" w:rsidP="00126CA8">
      <w:pPr>
        <w:spacing w:after="0"/>
      </w:pPr>
      <w:r>
        <w:t xml:space="preserve">  </w:t>
      </w:r>
      <w:proofErr w:type="spellStart"/>
      <w:r>
        <w:t>void</w:t>
      </w:r>
      <w:proofErr w:type="spellEnd"/>
      <w:r>
        <w:t xml:space="preserve"> setup(){</w:t>
      </w:r>
    </w:p>
    <w:p w14:paraId="386D4433" w14:textId="77777777" w:rsidR="00126CA8" w:rsidRDefault="00126CA8" w:rsidP="00126CA8">
      <w:pPr>
        <w:spacing w:after="0"/>
      </w:pPr>
      <w:r>
        <w:t xml:space="preserve">    </w:t>
      </w:r>
      <w:proofErr w:type="spellStart"/>
      <w:r>
        <w:t>Serial.begin</w:t>
      </w:r>
      <w:proofErr w:type="spellEnd"/>
      <w:r>
        <w:t>(57600);</w:t>
      </w:r>
    </w:p>
    <w:p w14:paraId="52DE1F69" w14:textId="77777777" w:rsidR="00126CA8" w:rsidRDefault="00126CA8" w:rsidP="00126CA8">
      <w:pPr>
        <w:spacing w:after="0"/>
      </w:pPr>
      <w:r>
        <w:t xml:space="preserve">    </w:t>
      </w:r>
    </w:p>
    <w:p w14:paraId="2E67D28B" w14:textId="77777777" w:rsidR="00126CA8" w:rsidRDefault="00126CA8" w:rsidP="00126CA8">
      <w:pPr>
        <w:spacing w:after="0"/>
      </w:pPr>
      <w:r>
        <w:t xml:space="preserve">    </w:t>
      </w:r>
      <w:proofErr w:type="spellStart"/>
      <w:r>
        <w:t>Serial.println</w:t>
      </w:r>
      <w:proofErr w:type="spellEnd"/>
      <w:r>
        <w:t>("Odczyt temperatury z czujnika DS18B20 i DHT11");</w:t>
      </w:r>
    </w:p>
    <w:p w14:paraId="6004D857" w14:textId="77777777" w:rsidR="00126CA8" w:rsidRDefault="00126CA8" w:rsidP="00126CA8">
      <w:pPr>
        <w:spacing w:after="0"/>
      </w:pPr>
      <w:r>
        <w:t xml:space="preserve">    </w:t>
      </w:r>
      <w:proofErr w:type="spellStart"/>
      <w:r>
        <w:t>sensors.begin</w:t>
      </w:r>
      <w:proofErr w:type="spellEnd"/>
      <w:r>
        <w:t>();</w:t>
      </w:r>
    </w:p>
    <w:p w14:paraId="34EC6423" w14:textId="77777777" w:rsidR="00126CA8" w:rsidRDefault="00126CA8" w:rsidP="00126CA8">
      <w:pPr>
        <w:spacing w:after="0"/>
      </w:pPr>
      <w:r>
        <w:t xml:space="preserve">    </w:t>
      </w:r>
      <w:proofErr w:type="spellStart"/>
      <w:r>
        <w:t>sensors.setResolution</w:t>
      </w:r>
      <w:proofErr w:type="spellEnd"/>
      <w:r>
        <w:t>(12);</w:t>
      </w:r>
    </w:p>
    <w:p w14:paraId="6BCA6715" w14:textId="77777777" w:rsidR="00126CA8" w:rsidRDefault="00126CA8" w:rsidP="00126CA8">
      <w:pPr>
        <w:spacing w:after="0"/>
      </w:pPr>
      <w:r>
        <w:t xml:space="preserve">  </w:t>
      </w:r>
    </w:p>
    <w:p w14:paraId="4EE17EB3" w14:textId="77777777" w:rsidR="00126CA8" w:rsidRDefault="00126CA8" w:rsidP="00126CA8">
      <w:pPr>
        <w:spacing w:after="0"/>
      </w:pPr>
      <w:r>
        <w:t xml:space="preserve">    </w:t>
      </w:r>
      <w:proofErr w:type="spellStart"/>
      <w:r>
        <w:t>dht.setup</w:t>
      </w:r>
      <w:proofErr w:type="spellEnd"/>
      <w:r>
        <w:t>(DHT11_PIN);</w:t>
      </w:r>
    </w:p>
    <w:p w14:paraId="3BC66C6C" w14:textId="77777777" w:rsidR="00126CA8" w:rsidRDefault="00126CA8" w:rsidP="00126CA8">
      <w:pPr>
        <w:spacing w:after="0"/>
      </w:pPr>
      <w:r>
        <w:t xml:space="preserve">  </w:t>
      </w:r>
    </w:p>
    <w:p w14:paraId="463A4B71" w14:textId="77777777" w:rsidR="00126CA8" w:rsidRDefault="00126CA8" w:rsidP="00126CA8">
      <w:pPr>
        <w:spacing w:after="0"/>
      </w:pPr>
      <w:r>
        <w:t xml:space="preserve">    </w:t>
      </w:r>
      <w:proofErr w:type="spellStart"/>
      <w:r>
        <w:t>if</w:t>
      </w:r>
      <w:proofErr w:type="spellEnd"/>
      <w:r>
        <w:t xml:space="preserve"> (</w:t>
      </w:r>
      <w:proofErr w:type="spellStart"/>
      <w:r>
        <w:t>ether.begin</w:t>
      </w:r>
      <w:proofErr w:type="spellEnd"/>
      <w:r>
        <w:t>(</w:t>
      </w:r>
      <w:proofErr w:type="spellStart"/>
      <w:r>
        <w:t>sizeof</w:t>
      </w:r>
      <w:proofErr w:type="spellEnd"/>
      <w:r>
        <w:t xml:space="preserve"> Ethernet::</w:t>
      </w:r>
      <w:proofErr w:type="spellStart"/>
      <w:r>
        <w:t>buffer</w:t>
      </w:r>
      <w:proofErr w:type="spellEnd"/>
      <w:r>
        <w:t xml:space="preserve">, </w:t>
      </w:r>
      <w:proofErr w:type="spellStart"/>
      <w:r>
        <w:t>mymac</w:t>
      </w:r>
      <w:proofErr w:type="spellEnd"/>
      <w:r>
        <w:t>, SS) == 0)</w:t>
      </w:r>
    </w:p>
    <w:p w14:paraId="456D1095" w14:textId="77777777" w:rsidR="00126CA8" w:rsidRDefault="00126CA8" w:rsidP="00126CA8">
      <w:pPr>
        <w:spacing w:after="0"/>
      </w:pPr>
      <w:r>
        <w:t xml:space="preserve">      </w:t>
      </w:r>
      <w:proofErr w:type="spellStart"/>
      <w:r>
        <w:t>Serial.println</w:t>
      </w:r>
      <w:proofErr w:type="spellEnd"/>
      <w:r>
        <w:t>( "</w:t>
      </w:r>
      <w:proofErr w:type="spellStart"/>
      <w:r>
        <w:t>Failed</w:t>
      </w:r>
      <w:proofErr w:type="spellEnd"/>
      <w:r>
        <w:t xml:space="preserve"> to </w:t>
      </w:r>
      <w:proofErr w:type="spellStart"/>
      <w:r>
        <w:t>access</w:t>
      </w:r>
      <w:proofErr w:type="spellEnd"/>
      <w:r>
        <w:t xml:space="preserve"> Ethernet </w:t>
      </w:r>
      <w:proofErr w:type="spellStart"/>
      <w:r>
        <w:t>controller</w:t>
      </w:r>
      <w:proofErr w:type="spellEnd"/>
      <w:r>
        <w:t>");</w:t>
      </w:r>
    </w:p>
    <w:p w14:paraId="0421F881" w14:textId="77777777" w:rsidR="00126CA8" w:rsidRDefault="00126CA8" w:rsidP="00126CA8">
      <w:pPr>
        <w:spacing w:after="0"/>
      </w:pPr>
      <w:r>
        <w:t xml:space="preserve">    #if STATIC</w:t>
      </w:r>
    </w:p>
    <w:p w14:paraId="26470E35" w14:textId="77777777" w:rsidR="00126CA8" w:rsidRDefault="00126CA8" w:rsidP="00126CA8">
      <w:pPr>
        <w:spacing w:after="0"/>
      </w:pPr>
      <w:r>
        <w:t xml:space="preserve">      </w:t>
      </w:r>
      <w:proofErr w:type="spellStart"/>
      <w:r>
        <w:t>ether.staticSetup</w:t>
      </w:r>
      <w:proofErr w:type="spellEnd"/>
      <w:r>
        <w:t>(</w:t>
      </w:r>
      <w:proofErr w:type="spellStart"/>
      <w:r>
        <w:t>myip</w:t>
      </w:r>
      <w:proofErr w:type="spellEnd"/>
      <w:r>
        <w:t xml:space="preserve">, </w:t>
      </w:r>
      <w:proofErr w:type="spellStart"/>
      <w:r>
        <w:t>gwip</w:t>
      </w:r>
      <w:proofErr w:type="spellEnd"/>
      <w:r>
        <w:t>);</w:t>
      </w:r>
    </w:p>
    <w:p w14:paraId="0EF8DA94" w14:textId="77777777" w:rsidR="00126CA8" w:rsidRDefault="00126CA8" w:rsidP="00126CA8">
      <w:pPr>
        <w:spacing w:after="0"/>
      </w:pPr>
      <w:r>
        <w:t xml:space="preserve">    #else</w:t>
      </w:r>
    </w:p>
    <w:p w14:paraId="7BE612A3" w14:textId="77777777" w:rsidR="00126CA8" w:rsidRDefault="00126CA8" w:rsidP="00126CA8">
      <w:pPr>
        <w:spacing w:after="0"/>
      </w:pPr>
      <w:r>
        <w:t xml:space="preserve">      </w:t>
      </w:r>
      <w:proofErr w:type="spellStart"/>
      <w:r>
        <w:t>if</w:t>
      </w:r>
      <w:proofErr w:type="spellEnd"/>
      <w:r>
        <w:t xml:space="preserve"> (!</w:t>
      </w:r>
      <w:proofErr w:type="spellStart"/>
      <w:r>
        <w:t>ether.dhcpSetup</w:t>
      </w:r>
      <w:proofErr w:type="spellEnd"/>
      <w:r>
        <w:t>())</w:t>
      </w:r>
    </w:p>
    <w:p w14:paraId="4466043B" w14:textId="77777777" w:rsidR="00126CA8" w:rsidRDefault="00126CA8" w:rsidP="00126CA8">
      <w:pPr>
        <w:spacing w:after="0"/>
      </w:pPr>
      <w:r>
        <w:t xml:space="preserve">        </w:t>
      </w:r>
      <w:proofErr w:type="spellStart"/>
      <w:r>
        <w:t>Serial.println</w:t>
      </w:r>
      <w:proofErr w:type="spellEnd"/>
      <w:r>
        <w:t xml:space="preserve">("DHCP </w:t>
      </w:r>
      <w:proofErr w:type="spellStart"/>
      <w:r>
        <w:t>failed</w:t>
      </w:r>
      <w:proofErr w:type="spellEnd"/>
      <w:r>
        <w:t>");</w:t>
      </w:r>
    </w:p>
    <w:p w14:paraId="18BD1F95" w14:textId="77777777" w:rsidR="00126CA8" w:rsidRDefault="00126CA8" w:rsidP="00126CA8">
      <w:pPr>
        <w:spacing w:after="0"/>
      </w:pPr>
      <w:r>
        <w:t xml:space="preserve">    #endif</w:t>
      </w:r>
    </w:p>
    <w:p w14:paraId="2A7149EF" w14:textId="77777777" w:rsidR="00126CA8" w:rsidRDefault="00126CA8" w:rsidP="00126CA8">
      <w:pPr>
        <w:spacing w:after="0"/>
      </w:pPr>
      <w:r>
        <w:lastRenderedPageBreak/>
        <w:t xml:space="preserve">  </w:t>
      </w:r>
    </w:p>
    <w:p w14:paraId="572E0F25" w14:textId="77777777" w:rsidR="00126CA8" w:rsidRDefault="00126CA8" w:rsidP="00126CA8">
      <w:pPr>
        <w:spacing w:after="0"/>
      </w:pPr>
      <w:r>
        <w:t xml:space="preserve">    </w:t>
      </w:r>
      <w:proofErr w:type="spellStart"/>
      <w:r>
        <w:t>ether.printIp</w:t>
      </w:r>
      <w:proofErr w:type="spellEnd"/>
      <w:r>
        <w:t xml:space="preserve">("IP:  ", </w:t>
      </w:r>
      <w:proofErr w:type="spellStart"/>
      <w:r>
        <w:t>ether.myip</w:t>
      </w:r>
      <w:proofErr w:type="spellEnd"/>
      <w:r>
        <w:t>);</w:t>
      </w:r>
    </w:p>
    <w:p w14:paraId="1D07D68F" w14:textId="77777777" w:rsidR="00126CA8" w:rsidRDefault="00126CA8" w:rsidP="00126CA8">
      <w:pPr>
        <w:spacing w:after="0"/>
      </w:pPr>
      <w:r>
        <w:t xml:space="preserve">    </w:t>
      </w:r>
      <w:proofErr w:type="spellStart"/>
      <w:r>
        <w:t>ether.printIp</w:t>
      </w:r>
      <w:proofErr w:type="spellEnd"/>
      <w:r>
        <w:t xml:space="preserve">("GW:  ", </w:t>
      </w:r>
      <w:proofErr w:type="spellStart"/>
      <w:r>
        <w:t>ether.gwip</w:t>
      </w:r>
      <w:proofErr w:type="spellEnd"/>
      <w:r>
        <w:t>);</w:t>
      </w:r>
    </w:p>
    <w:p w14:paraId="50BEF6CD" w14:textId="77777777" w:rsidR="00126CA8" w:rsidRDefault="00126CA8" w:rsidP="00126CA8">
      <w:pPr>
        <w:spacing w:after="0"/>
      </w:pPr>
      <w:r>
        <w:t xml:space="preserve">    </w:t>
      </w:r>
      <w:proofErr w:type="spellStart"/>
      <w:r>
        <w:t>ether.printIp</w:t>
      </w:r>
      <w:proofErr w:type="spellEnd"/>
      <w:r>
        <w:t xml:space="preserve">("DNS: ", </w:t>
      </w:r>
      <w:proofErr w:type="spellStart"/>
      <w:r>
        <w:t>ether.dnsip</w:t>
      </w:r>
      <w:proofErr w:type="spellEnd"/>
      <w:r>
        <w:t>);</w:t>
      </w:r>
    </w:p>
    <w:p w14:paraId="490F01EB" w14:textId="77777777" w:rsidR="00126CA8" w:rsidRDefault="00126CA8" w:rsidP="00126CA8">
      <w:pPr>
        <w:spacing w:after="0"/>
      </w:pPr>
      <w:r>
        <w:t xml:space="preserve">  </w:t>
      </w:r>
    </w:p>
    <w:p w14:paraId="5FC98057" w14:textId="77777777" w:rsidR="00126CA8" w:rsidRDefault="00126CA8" w:rsidP="00126CA8">
      <w:pPr>
        <w:spacing w:after="0"/>
      </w:pPr>
      <w:r>
        <w:t xml:space="preserve">    </w:t>
      </w:r>
      <w:proofErr w:type="spellStart"/>
      <w:r>
        <w:t>lcd.begin</w:t>
      </w:r>
      <w:proofErr w:type="spellEnd"/>
      <w:r>
        <w:t>();      //inicjalizacja LCD</w:t>
      </w:r>
    </w:p>
    <w:p w14:paraId="504D7FFE" w14:textId="77777777" w:rsidR="00126CA8" w:rsidRDefault="00126CA8" w:rsidP="00126CA8">
      <w:pPr>
        <w:spacing w:after="0"/>
      </w:pPr>
      <w:r>
        <w:t xml:space="preserve">    </w:t>
      </w:r>
      <w:proofErr w:type="spellStart"/>
      <w:r>
        <w:t>lcd.backlight</w:t>
      </w:r>
      <w:proofErr w:type="spellEnd"/>
      <w:r>
        <w:t>();  //</w:t>
      </w:r>
    </w:p>
    <w:p w14:paraId="48340CD0" w14:textId="77777777" w:rsidR="00126CA8" w:rsidRDefault="00126CA8" w:rsidP="00126CA8">
      <w:pPr>
        <w:spacing w:after="0"/>
      </w:pPr>
      <w:r>
        <w:t xml:space="preserve">  </w:t>
      </w:r>
    </w:p>
    <w:p w14:paraId="0FDC63BA" w14:textId="77777777" w:rsidR="00126CA8" w:rsidRDefault="00126CA8" w:rsidP="00126CA8">
      <w:pPr>
        <w:spacing w:after="0"/>
      </w:pPr>
      <w:r>
        <w:t xml:space="preserve">    Timer1.initialize(100000);           // </w:t>
      </w:r>
      <w:proofErr w:type="spellStart"/>
      <w:r>
        <w:t>obsluga</w:t>
      </w:r>
      <w:proofErr w:type="spellEnd"/>
      <w:r>
        <w:t xml:space="preserve"> przerwania - </w:t>
      </w:r>
      <w:proofErr w:type="spellStart"/>
      <w:r>
        <w:t>ethernet</w:t>
      </w:r>
      <w:proofErr w:type="spellEnd"/>
      <w:r>
        <w:t xml:space="preserve"> (ping do ok 100ms - zbyt duża </w:t>
      </w:r>
      <w:proofErr w:type="spellStart"/>
      <w:r>
        <w:t>czestosc</w:t>
      </w:r>
      <w:proofErr w:type="spellEnd"/>
      <w:r>
        <w:t xml:space="preserve"> </w:t>
      </w:r>
      <w:proofErr w:type="spellStart"/>
      <w:r>
        <w:t>przerwan</w:t>
      </w:r>
      <w:proofErr w:type="spellEnd"/>
      <w:r>
        <w:t xml:space="preserve"> </w:t>
      </w:r>
      <w:proofErr w:type="spellStart"/>
      <w:r>
        <w:t>moze</w:t>
      </w:r>
      <w:proofErr w:type="spellEnd"/>
      <w:r>
        <w:t xml:space="preserve"> zakłócać pracę pozostałych </w:t>
      </w:r>
      <w:proofErr w:type="spellStart"/>
      <w:r>
        <w:t>peryferiów</w:t>
      </w:r>
      <w:proofErr w:type="spellEnd"/>
      <w:r>
        <w:t>)</w:t>
      </w:r>
    </w:p>
    <w:p w14:paraId="14EA9A15" w14:textId="77777777" w:rsidR="00126CA8" w:rsidRDefault="00126CA8" w:rsidP="00126CA8">
      <w:pPr>
        <w:spacing w:after="0"/>
      </w:pPr>
      <w:r>
        <w:t xml:space="preserve">    Timer1.attachInterrupt(</w:t>
      </w:r>
      <w:proofErr w:type="spellStart"/>
      <w:r>
        <w:t>ethercomms</w:t>
      </w:r>
      <w:proofErr w:type="spellEnd"/>
      <w:r>
        <w:t xml:space="preserve">);  // </w:t>
      </w:r>
      <w:proofErr w:type="spellStart"/>
      <w:r>
        <w:t>obsluga</w:t>
      </w:r>
      <w:proofErr w:type="spellEnd"/>
      <w:r>
        <w:t xml:space="preserve"> przerwania - </w:t>
      </w:r>
      <w:proofErr w:type="spellStart"/>
      <w:r>
        <w:t>ethernet</w:t>
      </w:r>
      <w:proofErr w:type="spellEnd"/>
    </w:p>
    <w:p w14:paraId="0725E45C" w14:textId="77777777" w:rsidR="00126CA8" w:rsidRDefault="00126CA8" w:rsidP="00126CA8">
      <w:pPr>
        <w:spacing w:after="0"/>
      </w:pPr>
      <w:r>
        <w:t xml:space="preserve">  }</w:t>
      </w:r>
    </w:p>
    <w:p w14:paraId="53B650E6" w14:textId="77777777" w:rsidR="00126CA8" w:rsidRDefault="00126CA8" w:rsidP="00126CA8">
      <w:pPr>
        <w:spacing w:after="0"/>
      </w:pPr>
      <w:r>
        <w:t xml:space="preserve">  </w:t>
      </w:r>
    </w:p>
    <w:p w14:paraId="144A593B" w14:textId="77777777" w:rsidR="00126CA8" w:rsidRDefault="00126CA8" w:rsidP="00126CA8">
      <w:pPr>
        <w:spacing w:after="0"/>
      </w:pPr>
      <w:r>
        <w:t xml:space="preserve">  </w:t>
      </w:r>
      <w:proofErr w:type="spellStart"/>
      <w:r>
        <w:t>BufferFiller</w:t>
      </w:r>
      <w:proofErr w:type="spellEnd"/>
      <w:r>
        <w:t xml:space="preserve"> </w:t>
      </w:r>
      <w:proofErr w:type="spellStart"/>
      <w:r>
        <w:t>bfill</w:t>
      </w:r>
      <w:proofErr w:type="spellEnd"/>
      <w:r>
        <w:t>;</w:t>
      </w:r>
    </w:p>
    <w:p w14:paraId="034DDF77" w14:textId="77777777" w:rsidR="00126CA8" w:rsidRDefault="00126CA8" w:rsidP="00126CA8">
      <w:pPr>
        <w:spacing w:after="0"/>
      </w:pPr>
      <w:r>
        <w:t xml:space="preserve">  </w:t>
      </w:r>
    </w:p>
    <w:p w14:paraId="5D828017" w14:textId="77777777" w:rsidR="00126CA8" w:rsidRDefault="00126CA8" w:rsidP="00126CA8">
      <w:pPr>
        <w:spacing w:after="0"/>
      </w:pPr>
      <w:r>
        <w:t xml:space="preserve">  </w:t>
      </w:r>
      <w:proofErr w:type="spellStart"/>
      <w:r>
        <w:t>static</w:t>
      </w:r>
      <w:proofErr w:type="spellEnd"/>
      <w:r>
        <w:t xml:space="preserve"> </w:t>
      </w:r>
      <w:proofErr w:type="spellStart"/>
      <w:r>
        <w:t>word</w:t>
      </w:r>
      <w:proofErr w:type="spellEnd"/>
      <w:r>
        <w:t xml:space="preserve"> </w:t>
      </w:r>
      <w:proofErr w:type="spellStart"/>
      <w:r>
        <w:t>homePage</w:t>
      </w:r>
      <w:proofErr w:type="spellEnd"/>
      <w:r>
        <w:t>(</w:t>
      </w:r>
      <w:proofErr w:type="spellStart"/>
      <w:r>
        <w:t>float</w:t>
      </w:r>
      <w:proofErr w:type="spellEnd"/>
      <w:r>
        <w:t xml:space="preserve"> temp1, </w:t>
      </w:r>
      <w:proofErr w:type="spellStart"/>
      <w:r>
        <w:t>int</w:t>
      </w:r>
      <w:proofErr w:type="spellEnd"/>
      <w:r>
        <w:t xml:space="preserve"> temp2) {</w:t>
      </w:r>
    </w:p>
    <w:p w14:paraId="7278E479" w14:textId="77777777" w:rsidR="00126CA8" w:rsidRDefault="00126CA8" w:rsidP="00126CA8">
      <w:pPr>
        <w:spacing w:after="0"/>
      </w:pPr>
      <w:r>
        <w:t xml:space="preserve">    </w:t>
      </w:r>
    </w:p>
    <w:p w14:paraId="22E1D8F0" w14:textId="77777777" w:rsidR="00126CA8" w:rsidRDefault="00126CA8" w:rsidP="00126CA8">
      <w:pPr>
        <w:spacing w:after="0"/>
      </w:pPr>
      <w:r>
        <w:t xml:space="preserve">  </w:t>
      </w:r>
      <w:proofErr w:type="spellStart"/>
      <w:r>
        <w:t>bfill</w:t>
      </w:r>
      <w:proofErr w:type="spellEnd"/>
      <w:r>
        <w:t xml:space="preserve"> = </w:t>
      </w:r>
      <w:proofErr w:type="spellStart"/>
      <w:r>
        <w:t>ether.tcpOffset</w:t>
      </w:r>
      <w:proofErr w:type="spellEnd"/>
      <w:r>
        <w:t>();</w:t>
      </w:r>
    </w:p>
    <w:p w14:paraId="4D4C4714" w14:textId="77777777" w:rsidR="00126CA8" w:rsidRDefault="00126CA8" w:rsidP="00126CA8">
      <w:pPr>
        <w:spacing w:after="0"/>
      </w:pPr>
      <w:r>
        <w:t xml:space="preserve">  </w:t>
      </w:r>
      <w:proofErr w:type="spellStart"/>
      <w:r>
        <w:t>bfill.emit_p</w:t>
      </w:r>
      <w:proofErr w:type="spellEnd"/>
      <w:r>
        <w:t xml:space="preserve">(PSTR(   </w:t>
      </w:r>
    </w:p>
    <w:p w14:paraId="024FA695" w14:textId="77777777" w:rsidR="00126CA8" w:rsidRDefault="00126CA8" w:rsidP="00126CA8">
      <w:pPr>
        <w:spacing w:after="0"/>
      </w:pPr>
      <w:r>
        <w:t xml:space="preserve">    "&lt;</w:t>
      </w:r>
      <w:proofErr w:type="spellStart"/>
      <w:r>
        <w:t>html</w:t>
      </w:r>
      <w:proofErr w:type="spellEnd"/>
      <w:r>
        <w:t>&gt;"</w:t>
      </w:r>
    </w:p>
    <w:p w14:paraId="44B64D36" w14:textId="77777777" w:rsidR="00126CA8" w:rsidRDefault="00126CA8" w:rsidP="00126CA8">
      <w:pPr>
        <w:spacing w:after="0"/>
      </w:pPr>
      <w:r>
        <w:t xml:space="preserve">      "&lt;</w:t>
      </w:r>
      <w:proofErr w:type="spellStart"/>
      <w:r>
        <w:t>head</w:t>
      </w:r>
      <w:proofErr w:type="spellEnd"/>
      <w:r>
        <w:t>&gt;&lt;/</w:t>
      </w:r>
      <w:proofErr w:type="spellStart"/>
      <w:r>
        <w:t>head</w:t>
      </w:r>
      <w:proofErr w:type="spellEnd"/>
      <w:r>
        <w:t>&gt;"</w:t>
      </w:r>
    </w:p>
    <w:p w14:paraId="20BCFB78" w14:textId="77777777" w:rsidR="00126CA8" w:rsidRDefault="00126CA8" w:rsidP="00126CA8">
      <w:pPr>
        <w:spacing w:after="0"/>
      </w:pPr>
      <w:r>
        <w:t xml:space="preserve">      "&lt;body&gt;"</w:t>
      </w:r>
    </w:p>
    <w:p w14:paraId="0D07F5D3" w14:textId="77777777" w:rsidR="00126CA8" w:rsidRDefault="00126CA8" w:rsidP="00126CA8">
      <w:pPr>
        <w:spacing w:after="0"/>
      </w:pPr>
      <w:r>
        <w:t xml:space="preserve">          "$S&lt;</w:t>
      </w:r>
      <w:proofErr w:type="spellStart"/>
      <w:r>
        <w:t>br</w:t>
      </w:r>
      <w:proofErr w:type="spellEnd"/>
      <w:r>
        <w:t xml:space="preserve"> /&gt;"</w:t>
      </w:r>
    </w:p>
    <w:p w14:paraId="056E6138" w14:textId="77777777" w:rsidR="00126CA8" w:rsidRDefault="00126CA8" w:rsidP="00126CA8">
      <w:pPr>
        <w:spacing w:after="0"/>
      </w:pPr>
      <w:r>
        <w:t xml:space="preserve">          "$D&lt;</w:t>
      </w:r>
      <w:proofErr w:type="spellStart"/>
      <w:r>
        <w:t>br</w:t>
      </w:r>
      <w:proofErr w:type="spellEnd"/>
      <w:r>
        <w:t xml:space="preserve"> /&gt;"</w:t>
      </w:r>
    </w:p>
    <w:p w14:paraId="76945258" w14:textId="77777777" w:rsidR="00126CA8" w:rsidRDefault="00126CA8" w:rsidP="00126CA8">
      <w:pPr>
        <w:spacing w:after="0"/>
      </w:pPr>
      <w:r>
        <w:t xml:space="preserve">      "&lt;/body&gt;"</w:t>
      </w:r>
    </w:p>
    <w:p w14:paraId="3327F23B" w14:textId="77777777" w:rsidR="00126CA8" w:rsidRDefault="00126CA8" w:rsidP="00126CA8">
      <w:pPr>
        <w:spacing w:after="0"/>
      </w:pPr>
      <w:r>
        <w:t xml:space="preserve">    "&lt;/</w:t>
      </w:r>
      <w:proofErr w:type="spellStart"/>
      <w:r>
        <w:t>html</w:t>
      </w:r>
      <w:proofErr w:type="spellEnd"/>
      <w:r>
        <w:t>&gt;"),</w:t>
      </w:r>
    </w:p>
    <w:p w14:paraId="1E848971" w14:textId="77777777" w:rsidR="00126CA8" w:rsidRDefault="00126CA8" w:rsidP="00126CA8">
      <w:pPr>
        <w:spacing w:after="0"/>
      </w:pPr>
      <w:r>
        <w:t xml:space="preserve">    </w:t>
      </w:r>
      <w:proofErr w:type="spellStart"/>
      <w:r>
        <w:t>dtostrf</w:t>
      </w:r>
      <w:proofErr w:type="spellEnd"/>
      <w:r>
        <w:t>(temp1,3,2,zxc), temp2);</w:t>
      </w:r>
    </w:p>
    <w:p w14:paraId="5D997CE1" w14:textId="77777777" w:rsidR="00126CA8" w:rsidRDefault="00126CA8" w:rsidP="00126CA8">
      <w:pPr>
        <w:spacing w:after="0"/>
      </w:pPr>
      <w:r>
        <w:t xml:space="preserve">    return </w:t>
      </w:r>
      <w:proofErr w:type="spellStart"/>
      <w:r>
        <w:t>bfill.position</w:t>
      </w:r>
      <w:proofErr w:type="spellEnd"/>
      <w:r>
        <w:t>();</w:t>
      </w:r>
    </w:p>
    <w:p w14:paraId="6458B2DB" w14:textId="77777777" w:rsidR="00126CA8" w:rsidRDefault="00126CA8" w:rsidP="00126CA8">
      <w:pPr>
        <w:spacing w:after="0"/>
      </w:pPr>
      <w:r>
        <w:t xml:space="preserve">  }</w:t>
      </w:r>
    </w:p>
    <w:p w14:paraId="39D263B6" w14:textId="77777777" w:rsidR="00126CA8" w:rsidRDefault="00126CA8" w:rsidP="00126CA8">
      <w:pPr>
        <w:spacing w:after="0"/>
      </w:pPr>
      <w:r>
        <w:t xml:space="preserve">  </w:t>
      </w:r>
    </w:p>
    <w:p w14:paraId="57480306" w14:textId="77777777" w:rsidR="00126CA8" w:rsidRDefault="00126CA8" w:rsidP="00126CA8">
      <w:pPr>
        <w:spacing w:after="0"/>
      </w:pPr>
      <w:r>
        <w:t xml:space="preserve">  </w:t>
      </w:r>
      <w:proofErr w:type="spellStart"/>
      <w:r>
        <w:t>void</w:t>
      </w:r>
      <w:proofErr w:type="spellEnd"/>
      <w:r>
        <w:t xml:space="preserve"> </w:t>
      </w:r>
      <w:proofErr w:type="spellStart"/>
      <w:r>
        <w:t>loop</w:t>
      </w:r>
      <w:proofErr w:type="spellEnd"/>
      <w:r>
        <w:t>(){</w:t>
      </w:r>
    </w:p>
    <w:p w14:paraId="00A8E915" w14:textId="77777777" w:rsidR="00126CA8" w:rsidRDefault="00126CA8" w:rsidP="00126CA8">
      <w:pPr>
        <w:spacing w:after="0"/>
      </w:pPr>
      <w:r>
        <w:t xml:space="preserve">  </w:t>
      </w:r>
    </w:p>
    <w:p w14:paraId="6B026D52" w14:textId="77777777" w:rsidR="00126CA8" w:rsidRDefault="00126CA8" w:rsidP="00126CA8">
      <w:pPr>
        <w:spacing w:after="0"/>
      </w:pPr>
      <w:r>
        <w:t xml:space="preserve">    </w:t>
      </w:r>
      <w:proofErr w:type="spellStart"/>
      <w:r>
        <w:t>sensors.requestTemperatures</w:t>
      </w:r>
      <w:proofErr w:type="spellEnd"/>
      <w:r>
        <w:t>();</w:t>
      </w:r>
    </w:p>
    <w:p w14:paraId="5728C073" w14:textId="77777777" w:rsidR="00126CA8" w:rsidRDefault="00126CA8" w:rsidP="00126CA8">
      <w:pPr>
        <w:spacing w:after="0"/>
      </w:pPr>
      <w:r>
        <w:t xml:space="preserve">    temp1 = </w:t>
      </w:r>
      <w:proofErr w:type="spellStart"/>
      <w:r>
        <w:t>sensors.getTempCByIndex</w:t>
      </w:r>
      <w:proofErr w:type="spellEnd"/>
      <w:r>
        <w:t>(0);</w:t>
      </w:r>
    </w:p>
    <w:p w14:paraId="516BE31A" w14:textId="77777777" w:rsidR="00126CA8" w:rsidRDefault="00126CA8" w:rsidP="00126CA8">
      <w:pPr>
        <w:spacing w:after="0"/>
      </w:pPr>
      <w:r>
        <w:t xml:space="preserve">    temp2 = </w:t>
      </w:r>
      <w:proofErr w:type="spellStart"/>
      <w:r>
        <w:t>dht.getTemperature</w:t>
      </w:r>
      <w:proofErr w:type="spellEnd"/>
      <w:r>
        <w:t>();</w:t>
      </w:r>
    </w:p>
    <w:p w14:paraId="32F448CB" w14:textId="77777777" w:rsidR="00126CA8" w:rsidRDefault="00126CA8" w:rsidP="00126CA8">
      <w:pPr>
        <w:spacing w:after="0"/>
      </w:pPr>
      <w:r>
        <w:t xml:space="preserve">    </w:t>
      </w:r>
    </w:p>
    <w:p w14:paraId="6099603F" w14:textId="77777777" w:rsidR="00126CA8" w:rsidRDefault="00126CA8" w:rsidP="00126CA8">
      <w:pPr>
        <w:spacing w:after="0"/>
      </w:pPr>
      <w:r>
        <w:t xml:space="preserve">    </w:t>
      </w:r>
      <w:proofErr w:type="spellStart"/>
      <w:r>
        <w:t>Serial.print</w:t>
      </w:r>
      <w:proofErr w:type="spellEnd"/>
      <w:r>
        <w:t>("</w:t>
      </w:r>
      <w:proofErr w:type="spellStart"/>
      <w:r>
        <w:t>Wartosc</w:t>
      </w:r>
      <w:proofErr w:type="spellEnd"/>
      <w:r>
        <w:t xml:space="preserve"> temperatury DS18B20:");</w:t>
      </w:r>
    </w:p>
    <w:p w14:paraId="770E3C2E" w14:textId="77777777" w:rsidR="00126CA8" w:rsidRDefault="00126CA8" w:rsidP="00126CA8">
      <w:pPr>
        <w:spacing w:after="0"/>
      </w:pPr>
      <w:r>
        <w:t xml:space="preserve">    </w:t>
      </w:r>
      <w:proofErr w:type="spellStart"/>
      <w:r>
        <w:t>Serial.print</w:t>
      </w:r>
      <w:proofErr w:type="spellEnd"/>
      <w:r>
        <w:t>(temp1);</w:t>
      </w:r>
    </w:p>
    <w:p w14:paraId="7827B51B" w14:textId="77777777" w:rsidR="00126CA8" w:rsidRDefault="00126CA8" w:rsidP="00126CA8">
      <w:pPr>
        <w:spacing w:after="0"/>
      </w:pPr>
      <w:r>
        <w:t xml:space="preserve">    </w:t>
      </w:r>
      <w:proofErr w:type="spellStart"/>
      <w:r>
        <w:t>Serial.print</w:t>
      </w:r>
      <w:proofErr w:type="spellEnd"/>
      <w:r>
        <w:t>("*C");</w:t>
      </w:r>
    </w:p>
    <w:p w14:paraId="265BCB84" w14:textId="77777777" w:rsidR="00126CA8" w:rsidRDefault="00126CA8" w:rsidP="00126CA8">
      <w:pPr>
        <w:spacing w:after="0"/>
      </w:pPr>
      <w:r>
        <w:t xml:space="preserve">    </w:t>
      </w:r>
      <w:proofErr w:type="spellStart"/>
      <w:r>
        <w:t>if</w:t>
      </w:r>
      <w:proofErr w:type="spellEnd"/>
      <w:r>
        <w:t xml:space="preserve"> (temp2&gt;10){</w:t>
      </w:r>
    </w:p>
    <w:p w14:paraId="2A9B406D" w14:textId="77777777" w:rsidR="00126CA8" w:rsidRDefault="00126CA8" w:rsidP="00126CA8">
      <w:pPr>
        <w:spacing w:after="0"/>
      </w:pPr>
      <w:r>
        <w:t xml:space="preserve">      </w:t>
      </w:r>
      <w:proofErr w:type="spellStart"/>
      <w:r>
        <w:t>Serial.print</w:t>
      </w:r>
      <w:proofErr w:type="spellEnd"/>
      <w:r>
        <w:t>(" oraz DHT11:");</w:t>
      </w:r>
    </w:p>
    <w:p w14:paraId="2103554A" w14:textId="77777777" w:rsidR="00126CA8" w:rsidRDefault="00126CA8" w:rsidP="00126CA8">
      <w:pPr>
        <w:spacing w:after="0"/>
      </w:pPr>
      <w:r>
        <w:t xml:space="preserve">      </w:t>
      </w:r>
      <w:proofErr w:type="spellStart"/>
      <w:r>
        <w:t>Serial.print</w:t>
      </w:r>
      <w:proofErr w:type="spellEnd"/>
      <w:r>
        <w:t>(temp2);</w:t>
      </w:r>
    </w:p>
    <w:p w14:paraId="17EBBA7F" w14:textId="77777777" w:rsidR="00126CA8" w:rsidRDefault="00126CA8" w:rsidP="00126CA8">
      <w:pPr>
        <w:spacing w:after="0"/>
      </w:pPr>
      <w:r>
        <w:t xml:space="preserve">      </w:t>
      </w:r>
      <w:proofErr w:type="spellStart"/>
      <w:r>
        <w:t>Serial.println</w:t>
      </w:r>
      <w:proofErr w:type="spellEnd"/>
      <w:r>
        <w:t>("*C");</w:t>
      </w:r>
    </w:p>
    <w:p w14:paraId="495E5FF8" w14:textId="77777777" w:rsidR="00126CA8" w:rsidRDefault="00126CA8" w:rsidP="00126CA8">
      <w:pPr>
        <w:spacing w:after="0"/>
      </w:pPr>
      <w:r>
        <w:lastRenderedPageBreak/>
        <w:t xml:space="preserve">    }</w:t>
      </w:r>
    </w:p>
    <w:p w14:paraId="44949206" w14:textId="77777777" w:rsidR="00126CA8" w:rsidRDefault="00126CA8" w:rsidP="00126CA8">
      <w:pPr>
        <w:spacing w:after="0"/>
      </w:pPr>
      <w:r>
        <w:t xml:space="preserve">    </w:t>
      </w:r>
      <w:proofErr w:type="spellStart"/>
      <w:r>
        <w:t>else</w:t>
      </w:r>
      <w:proofErr w:type="spellEnd"/>
      <w:r>
        <w:t xml:space="preserve"> </w:t>
      </w:r>
      <w:proofErr w:type="spellStart"/>
      <w:r>
        <w:t>Serial.println</w:t>
      </w:r>
      <w:proofErr w:type="spellEnd"/>
      <w:r>
        <w:t>("");</w:t>
      </w:r>
    </w:p>
    <w:p w14:paraId="12B2BD5C" w14:textId="77777777" w:rsidR="00126CA8" w:rsidRDefault="00126CA8" w:rsidP="00126CA8">
      <w:pPr>
        <w:spacing w:after="0"/>
      </w:pPr>
      <w:r>
        <w:t xml:space="preserve">  </w:t>
      </w:r>
    </w:p>
    <w:p w14:paraId="6E172958" w14:textId="77777777" w:rsidR="00126CA8" w:rsidRDefault="00126CA8" w:rsidP="00126CA8">
      <w:pPr>
        <w:spacing w:after="0"/>
      </w:pPr>
      <w:r>
        <w:t xml:space="preserve">    </w:t>
      </w:r>
      <w:proofErr w:type="spellStart"/>
      <w:r>
        <w:t>delay</w:t>
      </w:r>
      <w:proofErr w:type="spellEnd"/>
      <w:r>
        <w:t>(100);</w:t>
      </w:r>
    </w:p>
    <w:p w14:paraId="0999F448" w14:textId="77777777" w:rsidR="00126CA8" w:rsidRDefault="00126CA8" w:rsidP="00126CA8">
      <w:pPr>
        <w:spacing w:after="0"/>
      </w:pPr>
      <w:r>
        <w:t xml:space="preserve">  </w:t>
      </w:r>
    </w:p>
    <w:p w14:paraId="723D236D" w14:textId="77777777" w:rsidR="00126CA8" w:rsidRDefault="00126CA8" w:rsidP="00126CA8">
      <w:pPr>
        <w:spacing w:after="0"/>
      </w:pPr>
      <w:r>
        <w:t xml:space="preserve">    </w:t>
      </w:r>
      <w:proofErr w:type="spellStart"/>
      <w:r>
        <w:t>lcd.setCursor</w:t>
      </w:r>
      <w:proofErr w:type="spellEnd"/>
      <w:r>
        <w:t>(1,0);</w:t>
      </w:r>
    </w:p>
    <w:p w14:paraId="2E85126C" w14:textId="77777777" w:rsidR="00126CA8" w:rsidRDefault="00126CA8" w:rsidP="00126CA8">
      <w:pPr>
        <w:spacing w:after="0"/>
      </w:pPr>
      <w:r>
        <w:t xml:space="preserve">    </w:t>
      </w:r>
      <w:proofErr w:type="spellStart"/>
      <w:r>
        <w:t>lcd.print</w:t>
      </w:r>
      <w:proofErr w:type="spellEnd"/>
      <w:r>
        <w:t>("Temp1 = ");</w:t>
      </w:r>
    </w:p>
    <w:p w14:paraId="42207C98" w14:textId="77777777" w:rsidR="00126CA8" w:rsidRDefault="00126CA8" w:rsidP="00126CA8">
      <w:pPr>
        <w:spacing w:after="0"/>
      </w:pPr>
      <w:r>
        <w:t xml:space="preserve">    </w:t>
      </w:r>
      <w:proofErr w:type="spellStart"/>
      <w:r>
        <w:t>lcd.print</w:t>
      </w:r>
      <w:proofErr w:type="spellEnd"/>
      <w:r>
        <w:t>(temp1);</w:t>
      </w:r>
    </w:p>
    <w:p w14:paraId="7358B85E" w14:textId="77777777" w:rsidR="00126CA8" w:rsidRDefault="00126CA8" w:rsidP="00126CA8">
      <w:pPr>
        <w:spacing w:after="0"/>
      </w:pPr>
      <w:r>
        <w:t xml:space="preserve">  </w:t>
      </w:r>
    </w:p>
    <w:p w14:paraId="2DA5F698" w14:textId="77777777" w:rsidR="00126CA8" w:rsidRDefault="00126CA8" w:rsidP="00126CA8">
      <w:pPr>
        <w:spacing w:after="0"/>
      </w:pPr>
      <w:r>
        <w:t xml:space="preserve">    </w:t>
      </w:r>
      <w:proofErr w:type="spellStart"/>
      <w:r>
        <w:t>lcd.setCursor</w:t>
      </w:r>
      <w:proofErr w:type="spellEnd"/>
      <w:r>
        <w:t>(1,1);</w:t>
      </w:r>
    </w:p>
    <w:p w14:paraId="52F1F637" w14:textId="77777777" w:rsidR="00126CA8" w:rsidRDefault="00126CA8" w:rsidP="00126CA8">
      <w:pPr>
        <w:spacing w:after="0"/>
      </w:pPr>
      <w:r>
        <w:t xml:space="preserve">    </w:t>
      </w:r>
      <w:proofErr w:type="spellStart"/>
      <w:r>
        <w:t>lcd.print</w:t>
      </w:r>
      <w:proofErr w:type="spellEnd"/>
      <w:r>
        <w:t>("Temp2 = ");</w:t>
      </w:r>
    </w:p>
    <w:p w14:paraId="277F8362" w14:textId="77777777" w:rsidR="00126CA8" w:rsidRDefault="00126CA8" w:rsidP="00126CA8">
      <w:pPr>
        <w:spacing w:after="0"/>
      </w:pPr>
      <w:r>
        <w:t xml:space="preserve">    </w:t>
      </w:r>
      <w:proofErr w:type="spellStart"/>
      <w:r>
        <w:t>lcd.print</w:t>
      </w:r>
      <w:proofErr w:type="spellEnd"/>
      <w:r>
        <w:t>(temp2);</w:t>
      </w:r>
    </w:p>
    <w:p w14:paraId="61E0138D" w14:textId="77777777" w:rsidR="00126CA8" w:rsidRDefault="00126CA8" w:rsidP="00126CA8">
      <w:pPr>
        <w:spacing w:after="0"/>
      </w:pPr>
      <w:r>
        <w:t xml:space="preserve">  </w:t>
      </w:r>
    </w:p>
    <w:p w14:paraId="6C5AF6F7" w14:textId="77777777" w:rsidR="00126CA8" w:rsidRDefault="00126CA8" w:rsidP="00126CA8">
      <w:pPr>
        <w:spacing w:after="0"/>
      </w:pPr>
      <w:r>
        <w:t xml:space="preserve">  }</w:t>
      </w:r>
    </w:p>
    <w:p w14:paraId="78C14D66" w14:textId="77777777" w:rsidR="00126CA8" w:rsidRDefault="00126CA8" w:rsidP="00126CA8">
      <w:pPr>
        <w:spacing w:after="0"/>
      </w:pPr>
      <w:r>
        <w:t xml:space="preserve">  </w:t>
      </w:r>
    </w:p>
    <w:p w14:paraId="2AC34302" w14:textId="77777777" w:rsidR="00126CA8" w:rsidRDefault="00126CA8" w:rsidP="00126CA8">
      <w:pPr>
        <w:spacing w:after="0"/>
      </w:pPr>
      <w:r>
        <w:t xml:space="preserve">  </w:t>
      </w:r>
      <w:proofErr w:type="spellStart"/>
      <w:r>
        <w:t>void</w:t>
      </w:r>
      <w:proofErr w:type="spellEnd"/>
      <w:r>
        <w:t xml:space="preserve"> </w:t>
      </w:r>
      <w:proofErr w:type="spellStart"/>
      <w:r>
        <w:t>ethercomms</w:t>
      </w:r>
      <w:proofErr w:type="spellEnd"/>
      <w:r>
        <w:t>(){</w:t>
      </w:r>
    </w:p>
    <w:p w14:paraId="1FEE6E6F" w14:textId="77777777" w:rsidR="00126CA8" w:rsidRDefault="00126CA8" w:rsidP="00126CA8">
      <w:pPr>
        <w:spacing w:after="0"/>
      </w:pPr>
      <w:r>
        <w:t xml:space="preserve">  </w:t>
      </w:r>
    </w:p>
    <w:p w14:paraId="190F4F79" w14:textId="77777777" w:rsidR="00126CA8" w:rsidRDefault="00126CA8" w:rsidP="00126CA8">
      <w:pPr>
        <w:spacing w:after="0"/>
      </w:pPr>
      <w:r>
        <w:t xml:space="preserve">      // </w:t>
      </w:r>
      <w:proofErr w:type="spellStart"/>
      <w:r>
        <w:t>obsluga</w:t>
      </w:r>
      <w:proofErr w:type="spellEnd"/>
      <w:r>
        <w:t xml:space="preserve"> </w:t>
      </w:r>
      <w:proofErr w:type="spellStart"/>
      <w:r>
        <w:t>modulu</w:t>
      </w:r>
      <w:proofErr w:type="spellEnd"/>
      <w:r>
        <w:t xml:space="preserve"> </w:t>
      </w:r>
      <w:proofErr w:type="spellStart"/>
      <w:r>
        <w:t>ethernetowego</w:t>
      </w:r>
      <w:proofErr w:type="spellEnd"/>
      <w:r>
        <w:t xml:space="preserve"> w przerwaniu </w:t>
      </w:r>
      <w:proofErr w:type="spellStart"/>
      <w:r>
        <w:t>triggerowanym</w:t>
      </w:r>
      <w:proofErr w:type="spellEnd"/>
      <w:r>
        <w:t xml:space="preserve"> </w:t>
      </w:r>
      <w:proofErr w:type="spellStart"/>
      <w:r>
        <w:t>timerem</w:t>
      </w:r>
      <w:proofErr w:type="spellEnd"/>
      <w:r>
        <w:t xml:space="preserve"> pozwala na </w:t>
      </w:r>
    </w:p>
    <w:p w14:paraId="7B68A2CE" w14:textId="77777777" w:rsidR="00126CA8" w:rsidRDefault="00126CA8" w:rsidP="00126CA8">
      <w:pPr>
        <w:spacing w:after="0"/>
      </w:pPr>
      <w:r>
        <w:t xml:space="preserve">      // jego </w:t>
      </w:r>
      <w:proofErr w:type="spellStart"/>
      <w:r>
        <w:t>plynne</w:t>
      </w:r>
      <w:proofErr w:type="spellEnd"/>
      <w:r>
        <w:t xml:space="preserve"> </w:t>
      </w:r>
      <w:proofErr w:type="spellStart"/>
      <w:r>
        <w:t>dzialanie</w:t>
      </w:r>
      <w:proofErr w:type="spellEnd"/>
      <w:r>
        <w:t xml:space="preserve"> </w:t>
      </w:r>
      <w:proofErr w:type="spellStart"/>
      <w:r>
        <w:t>niezaleznie</w:t>
      </w:r>
      <w:proofErr w:type="spellEnd"/>
      <w:r>
        <w:t xml:space="preserve"> od innych wykonywanych przez mikrokontroler </w:t>
      </w:r>
      <w:proofErr w:type="spellStart"/>
      <w:r>
        <w:t>zadan</w:t>
      </w:r>
      <w:proofErr w:type="spellEnd"/>
    </w:p>
    <w:p w14:paraId="783AAE78" w14:textId="77777777" w:rsidR="00126CA8" w:rsidRDefault="00126CA8" w:rsidP="00126CA8">
      <w:pPr>
        <w:spacing w:after="0"/>
      </w:pPr>
      <w:r>
        <w:t xml:space="preserve">      //</w:t>
      </w:r>
    </w:p>
    <w:p w14:paraId="7E4438B0" w14:textId="77777777" w:rsidR="00126CA8" w:rsidRDefault="00126CA8" w:rsidP="00126CA8">
      <w:pPr>
        <w:spacing w:after="0"/>
      </w:pPr>
      <w:r>
        <w:t xml:space="preserve">      // </w:t>
      </w:r>
      <w:proofErr w:type="spellStart"/>
      <w:r>
        <w:t>wait</w:t>
      </w:r>
      <w:proofErr w:type="spellEnd"/>
      <w:r>
        <w:t xml:space="preserve"> for </w:t>
      </w:r>
      <w:proofErr w:type="spellStart"/>
      <w:r>
        <w:t>an</w:t>
      </w:r>
      <w:proofErr w:type="spellEnd"/>
      <w:r>
        <w:t xml:space="preserve"> </w:t>
      </w:r>
      <w:proofErr w:type="spellStart"/>
      <w:r>
        <w:t>incoming</w:t>
      </w:r>
      <w:proofErr w:type="spellEnd"/>
      <w:r>
        <w:t xml:space="preserve"> TCP </w:t>
      </w:r>
      <w:proofErr w:type="spellStart"/>
      <w:r>
        <w:t>packet</w:t>
      </w:r>
      <w:proofErr w:type="spellEnd"/>
      <w:r>
        <w:t xml:space="preserve">, but </w:t>
      </w:r>
      <w:proofErr w:type="spellStart"/>
      <w:r>
        <w:t>ignore</w:t>
      </w:r>
      <w:proofErr w:type="spellEnd"/>
      <w:r>
        <w:t xml:space="preserve"> </w:t>
      </w:r>
      <w:proofErr w:type="spellStart"/>
      <w:r>
        <w:t>its</w:t>
      </w:r>
      <w:proofErr w:type="spellEnd"/>
      <w:r>
        <w:t xml:space="preserve"> </w:t>
      </w:r>
      <w:proofErr w:type="spellStart"/>
      <w:r>
        <w:t>contents</w:t>
      </w:r>
      <w:proofErr w:type="spellEnd"/>
    </w:p>
    <w:p w14:paraId="1A3FA4F6" w14:textId="77777777" w:rsidR="00126CA8" w:rsidRDefault="00126CA8" w:rsidP="00126CA8">
      <w:pPr>
        <w:spacing w:after="0"/>
      </w:pPr>
      <w:r>
        <w:t xml:space="preserve">      </w:t>
      </w:r>
      <w:proofErr w:type="spellStart"/>
      <w:r>
        <w:t>if</w:t>
      </w:r>
      <w:proofErr w:type="spellEnd"/>
      <w:r>
        <w:t xml:space="preserve"> (</w:t>
      </w:r>
      <w:proofErr w:type="spellStart"/>
      <w:r>
        <w:t>ether.packetLoop</w:t>
      </w:r>
      <w:proofErr w:type="spellEnd"/>
      <w:r>
        <w:t>(</w:t>
      </w:r>
      <w:proofErr w:type="spellStart"/>
      <w:r>
        <w:t>ether.packetReceive</w:t>
      </w:r>
      <w:proofErr w:type="spellEnd"/>
      <w:r>
        <w:t>())) {</w:t>
      </w:r>
    </w:p>
    <w:p w14:paraId="16A82FEF" w14:textId="77777777" w:rsidR="00126CA8" w:rsidRDefault="00126CA8" w:rsidP="00126CA8">
      <w:pPr>
        <w:spacing w:after="0"/>
      </w:pPr>
      <w:r>
        <w:t xml:space="preserve">        </w:t>
      </w:r>
      <w:proofErr w:type="spellStart"/>
      <w:r>
        <w:t>ether.httpServerReply</w:t>
      </w:r>
      <w:proofErr w:type="spellEnd"/>
      <w:r>
        <w:t>(</w:t>
      </w:r>
      <w:proofErr w:type="spellStart"/>
      <w:r>
        <w:t>homePage</w:t>
      </w:r>
      <w:proofErr w:type="spellEnd"/>
      <w:r>
        <w:t>(temp1,temp2));</w:t>
      </w:r>
    </w:p>
    <w:p w14:paraId="4D43B100" w14:textId="77777777" w:rsidR="00126CA8" w:rsidRDefault="00126CA8" w:rsidP="00126CA8">
      <w:pPr>
        <w:spacing w:after="0"/>
      </w:pPr>
      <w:r>
        <w:t xml:space="preserve">      }</w:t>
      </w:r>
    </w:p>
    <w:p w14:paraId="700842BF" w14:textId="38EA2A49" w:rsidR="00BC36A3" w:rsidRDefault="00126CA8" w:rsidP="00126CA8">
      <w:pPr>
        <w:spacing w:after="0"/>
      </w:pPr>
      <w:r>
        <w:t xml:space="preserve">  }</w:t>
      </w:r>
    </w:p>
    <w:p w14:paraId="728DF8FC" w14:textId="77777777" w:rsidR="00BC36A3" w:rsidRDefault="00BC36A3" w:rsidP="005261CB">
      <w:pPr>
        <w:spacing w:after="0"/>
      </w:pPr>
    </w:p>
    <w:p w14:paraId="3355C61D" w14:textId="7DDDF20E" w:rsidR="00BC36A3" w:rsidRDefault="00BC36A3" w:rsidP="005261CB">
      <w:pPr>
        <w:spacing w:after="0"/>
      </w:pPr>
      <w:r>
        <w:t xml:space="preserve">Używając komendy ping -t 192.168.107.7 z poziomu „wiersza poleceń” systemu Windows 10 przekonujemy się, że program implementujący komunikację z przerwaniami pozwala otrzymać wymianę danych o znacznie mniejszej wartości opóźnień (ping) oraz o znacznie większej stabilności. Zwiększoną jakość komunikacji można również zbadać poprzez próbę odczytu danych pomiarowych za pomocą stworzonej wcześniej strony </w:t>
      </w:r>
      <w:proofErr w:type="spellStart"/>
      <w:r>
        <w:t>html</w:t>
      </w:r>
      <w:proofErr w:type="spellEnd"/>
      <w:r>
        <w:t>, której długość ładownia oraz częstotliwość występowania błędów w połączeniu znacznie się obniżyła.</w:t>
      </w:r>
    </w:p>
    <w:p w14:paraId="4C2DE853" w14:textId="77777777" w:rsidR="00BC36A3" w:rsidRDefault="00BC36A3" w:rsidP="005261CB">
      <w:pPr>
        <w:spacing w:after="0"/>
      </w:pPr>
    </w:p>
    <w:p w14:paraId="7325402C" w14:textId="52ACAD8B" w:rsidR="00990625" w:rsidRDefault="00990625" w:rsidP="00990625">
      <w:pPr>
        <w:pStyle w:val="Nagwek1"/>
      </w:pPr>
      <w:bookmarkStart w:id="6" w:name="_Toc49459126"/>
      <w:r>
        <w:t>7. Wprowadzenie komunikacji UDP</w:t>
      </w:r>
      <w:bookmarkEnd w:id="6"/>
    </w:p>
    <w:p w14:paraId="458AA203" w14:textId="727628E0" w:rsidR="005A021A" w:rsidRDefault="005A021A" w:rsidP="005A021A"/>
    <w:p w14:paraId="3A0B06C5" w14:textId="6A40CE46" w:rsidR="005A021A" w:rsidRDefault="007F6CB9" w:rsidP="005A021A">
      <w:r>
        <w:t xml:space="preserve">Dalszym etap rozwoju projektu polega na bezpośrednim przesłaniu danych pomiarowych do zewnętrznej bazy danych, gdzie zostaną one przetworzone oraz przedstawione w postaci multimedialnej umożliwiającej analizę </w:t>
      </w:r>
      <w:r>
        <w:lastRenderedPageBreak/>
        <w:t xml:space="preserve">zmienności temperatury w badanym środowisku w </w:t>
      </w:r>
      <w:r w:rsidR="00292D88">
        <w:t xml:space="preserve">zadanym czasie. W celu uzyskania wydajnej oraz stabilnej komunikacji z zewnętrznym serwerem konieczna jest zmiana sposobu komunikacji systemu pomiarowego ze światem zewnętrznym. Zaprezentowana we wcześniejszych rozdziałach metoda zdalnego monitoringu temperatury w czasie rzeczywistym za pomocą stronki </w:t>
      </w:r>
      <w:proofErr w:type="spellStart"/>
      <w:r w:rsidR="00292D88">
        <w:t>html</w:t>
      </w:r>
      <w:proofErr w:type="spellEnd"/>
      <w:r w:rsidR="00292D88">
        <w:t xml:space="preserve"> zostanie zamieniona na model bazujący na protokole UDP.</w:t>
      </w:r>
    </w:p>
    <w:p w14:paraId="3D548056" w14:textId="787BF4A6" w:rsidR="00292D88" w:rsidRDefault="00292D88" w:rsidP="005A021A">
      <w:r>
        <w:t xml:space="preserve">UDP (User </w:t>
      </w:r>
      <w:proofErr w:type="spellStart"/>
      <w:r>
        <w:t>Datagram</w:t>
      </w:r>
      <w:proofErr w:type="spellEnd"/>
      <w:r>
        <w:t xml:space="preserve"> </w:t>
      </w:r>
      <w:proofErr w:type="spellStart"/>
      <w:r>
        <w:t>Protocol</w:t>
      </w:r>
      <w:proofErr w:type="spellEnd"/>
      <w:r>
        <w:t>) jest to protokół komunikacyjny</w:t>
      </w:r>
      <w:r w:rsidR="000151DD">
        <w:t xml:space="preserve"> warstwy transportowej w systemie OSI</w:t>
      </w:r>
      <w:r>
        <w:t xml:space="preserve"> stanowiący alternatywę dla częściej stosowanego protokołu TCP.</w:t>
      </w:r>
      <w:r w:rsidR="00163786">
        <w:t xml:space="preserve"> Jest on bezpołączeniowy co oznacza, że raz wysłana porcja informacji (nazywana </w:t>
      </w:r>
      <w:proofErr w:type="spellStart"/>
      <w:r w:rsidR="00163786">
        <w:t>datagramem</w:t>
      </w:r>
      <w:proofErr w:type="spellEnd"/>
      <w:r w:rsidR="00163786">
        <w:t xml:space="preserve">), nie wiąże się już z potrzebą żadnej dodatkowej komunikacji między użytkownikami. Stanowi to istotną różnicę w porównaniu do protokołu TCP, który wymaga przesłania od obiorcy do nadawcy po otrzymaniu </w:t>
      </w:r>
      <w:proofErr w:type="spellStart"/>
      <w:r w:rsidR="00163786">
        <w:t>datagramu</w:t>
      </w:r>
      <w:proofErr w:type="spellEnd"/>
      <w:r w:rsidR="00163786">
        <w:t xml:space="preserve"> sumy kontrolnej potwierdzającej pomyślną transmisję danych. Sprawia to, że protokół UDP jest mniej pewny w porównaniu do protokołu TCP, ponieważ w sytuacji niedostarczenia </w:t>
      </w:r>
      <w:proofErr w:type="spellStart"/>
      <w:r w:rsidR="00163786">
        <w:t>datagramu</w:t>
      </w:r>
      <w:proofErr w:type="spellEnd"/>
      <w:r w:rsidR="00163786">
        <w:t xml:space="preserve"> lub jego uszkodzenia nie istnieje żaden mechanizm, który pozwoliłby na wykrycie tego błędu oraz ponowne wykonanie przesłania tego samego pakietu. </w:t>
      </w:r>
      <w:r w:rsidR="00F9354A">
        <w:t xml:space="preserve">Do zalet protokołu UDP należy zaliczyć jego prostotę oraz dużą prędkość transmisji w porównaniu do protokołu TCP. Oznacza to, że protokół UDP używany jest w zastosowaniach niewymagających </w:t>
      </w:r>
      <w:r w:rsidR="00080410">
        <w:t>bezbłędnej transmisji, które wymagają dużych prędkości wymiany danych takich jak na przykład streaming wideo.</w:t>
      </w:r>
    </w:p>
    <w:p w14:paraId="466587CE" w14:textId="309486C5" w:rsidR="00CE5A5A" w:rsidRDefault="00CE5A5A" w:rsidP="005A021A">
      <w:r>
        <w:t>Ze względu na właśnie prostotę tej technologii zdecydowano się na jej zastosowanie w komunikacji pomiędzy systemem pomiarowym, a zewnętrzną bazą danych. Niestabilność połączenia systemu z siecią o podłożu hardwareowym bardzo utrudniałaby pomyślną wymianę danych w protokole TCP, która do odpowiedniego przesłania pojedynczego pakietu wymaga wielokrotnego połączenia między odbiorcą, a nadawcą.</w:t>
      </w:r>
    </w:p>
    <w:p w14:paraId="4D02F86D" w14:textId="4A1A3194" w:rsidR="00C1654B" w:rsidRDefault="00C1654B" w:rsidP="005A021A">
      <w:r>
        <w:t xml:space="preserve">Do implementacji modyfikacji koniecznych do komunikacji za pomocą protokołu UDP zastosowano bibliotekę </w:t>
      </w:r>
      <w:proofErr w:type="spellStart"/>
      <w:r>
        <w:t>IPAddress.h</w:t>
      </w:r>
      <w:proofErr w:type="spellEnd"/>
      <w:r w:rsidR="00800E4E">
        <w:t>.</w:t>
      </w:r>
      <w:r w:rsidR="00417FA7">
        <w:t xml:space="preserve"> Jest to biblioteka domyślnie dostępna z poziomu </w:t>
      </w:r>
      <w:proofErr w:type="spellStart"/>
      <w:r w:rsidR="00417FA7">
        <w:t>Arduino</w:t>
      </w:r>
      <w:proofErr w:type="spellEnd"/>
      <w:r w:rsidR="00417FA7">
        <w:t xml:space="preserve"> IDE i nie wymaga ona żadnej instalacji.</w:t>
      </w:r>
    </w:p>
    <w:p w14:paraId="6278F08A" w14:textId="3EC81C3C" w:rsidR="00990625" w:rsidRDefault="00093708" w:rsidP="005261CB">
      <w:pPr>
        <w:spacing w:after="0"/>
      </w:pPr>
      <w:r>
        <w:t>Poniżej zaprezentowano modyfikację programu z rozdziału 6, który zamiast komunikacji opartej na TCP stosuje protokół UDP:</w:t>
      </w:r>
    </w:p>
    <w:p w14:paraId="1DEFFE8B" w14:textId="1B04DEAF" w:rsidR="00093708" w:rsidRDefault="00093708" w:rsidP="005261CB">
      <w:pPr>
        <w:spacing w:after="0"/>
      </w:pPr>
    </w:p>
    <w:p w14:paraId="5CC4F873" w14:textId="77777777" w:rsidR="00093708" w:rsidRDefault="00093708" w:rsidP="00093708">
      <w:pPr>
        <w:spacing w:after="0"/>
      </w:pPr>
      <w:r>
        <w:t xml:space="preserve">// DS18B20 </w:t>
      </w:r>
      <w:proofErr w:type="spellStart"/>
      <w:r>
        <w:t>podlaczyc</w:t>
      </w:r>
      <w:proofErr w:type="spellEnd"/>
      <w:r>
        <w:t xml:space="preserve"> do </w:t>
      </w:r>
      <w:proofErr w:type="spellStart"/>
      <w:r>
        <w:t>pinu</w:t>
      </w:r>
      <w:proofErr w:type="spellEnd"/>
      <w:r>
        <w:t xml:space="preserve"> 3, DHT11 do </w:t>
      </w:r>
      <w:proofErr w:type="spellStart"/>
      <w:r>
        <w:t>pinu</w:t>
      </w:r>
      <w:proofErr w:type="spellEnd"/>
      <w:r>
        <w:t xml:space="preserve"> 2 w </w:t>
      </w:r>
      <w:proofErr w:type="spellStart"/>
      <w:r>
        <w:t>Arduino</w:t>
      </w:r>
      <w:proofErr w:type="spellEnd"/>
      <w:r>
        <w:t xml:space="preserve">. Czujniki zasilane </w:t>
      </w:r>
      <w:proofErr w:type="spellStart"/>
      <w:r>
        <w:t>sa</w:t>
      </w:r>
      <w:proofErr w:type="spellEnd"/>
      <w:r>
        <w:t xml:space="preserve"> </w:t>
      </w:r>
      <w:proofErr w:type="spellStart"/>
      <w:r>
        <w:t>napieciem</w:t>
      </w:r>
      <w:proofErr w:type="spellEnd"/>
      <w:r>
        <w:t xml:space="preserve"> 5V.</w:t>
      </w:r>
    </w:p>
    <w:p w14:paraId="0B7C2AC6" w14:textId="77777777" w:rsidR="00093708" w:rsidRDefault="00093708" w:rsidP="00093708">
      <w:pPr>
        <w:spacing w:after="0"/>
      </w:pPr>
    </w:p>
    <w:p w14:paraId="35819CFC" w14:textId="77777777" w:rsidR="00093708" w:rsidRDefault="00093708" w:rsidP="00093708">
      <w:pPr>
        <w:spacing w:after="0"/>
      </w:pPr>
      <w:r>
        <w:t xml:space="preserve">  #include &lt;</w:t>
      </w:r>
      <w:proofErr w:type="spellStart"/>
      <w:r>
        <w:t>OneWire.h</w:t>
      </w:r>
      <w:proofErr w:type="spellEnd"/>
      <w:r>
        <w:t>&gt;            // komunikacja z czujnikiem 1 (1Wire)</w:t>
      </w:r>
    </w:p>
    <w:p w14:paraId="48704C15" w14:textId="77777777" w:rsidR="00093708" w:rsidRDefault="00093708" w:rsidP="00093708">
      <w:pPr>
        <w:spacing w:after="0"/>
      </w:pPr>
      <w:r>
        <w:t xml:space="preserve">  #include &lt;</w:t>
      </w:r>
      <w:proofErr w:type="spellStart"/>
      <w:r>
        <w:t>DallasTemperature.h</w:t>
      </w:r>
      <w:proofErr w:type="spellEnd"/>
      <w:r>
        <w:t xml:space="preserve">&gt;  // </w:t>
      </w:r>
      <w:proofErr w:type="spellStart"/>
      <w:r>
        <w:t>obsluga</w:t>
      </w:r>
      <w:proofErr w:type="spellEnd"/>
      <w:r>
        <w:t xml:space="preserve"> czujnika 1</w:t>
      </w:r>
    </w:p>
    <w:p w14:paraId="1723A7FC" w14:textId="77777777" w:rsidR="00093708" w:rsidRDefault="00093708" w:rsidP="00093708">
      <w:pPr>
        <w:spacing w:after="0"/>
      </w:pPr>
      <w:r>
        <w:t xml:space="preserve">  #include &lt;DHT.h&gt;                // </w:t>
      </w:r>
      <w:proofErr w:type="spellStart"/>
      <w:r>
        <w:t>obsluga</w:t>
      </w:r>
      <w:proofErr w:type="spellEnd"/>
      <w:r>
        <w:t xml:space="preserve"> czujnika 2</w:t>
      </w:r>
    </w:p>
    <w:p w14:paraId="4DF026AB" w14:textId="77777777" w:rsidR="00093708" w:rsidRDefault="00093708" w:rsidP="00093708">
      <w:pPr>
        <w:spacing w:after="0"/>
      </w:pPr>
      <w:r>
        <w:lastRenderedPageBreak/>
        <w:t xml:space="preserve">  #include &lt;</w:t>
      </w:r>
      <w:proofErr w:type="spellStart"/>
      <w:r>
        <w:t>Wire.h</w:t>
      </w:r>
      <w:proofErr w:type="spellEnd"/>
      <w:r>
        <w:t xml:space="preserve">&gt;               // biblioteki </w:t>
      </w:r>
      <w:proofErr w:type="spellStart"/>
      <w:r>
        <w:t>lcd</w:t>
      </w:r>
      <w:proofErr w:type="spellEnd"/>
      <w:r>
        <w:t xml:space="preserve"> (komunikacja I2C)</w:t>
      </w:r>
    </w:p>
    <w:p w14:paraId="110849D6" w14:textId="77777777" w:rsidR="00093708" w:rsidRDefault="00093708" w:rsidP="00093708">
      <w:pPr>
        <w:spacing w:after="0"/>
      </w:pPr>
      <w:r>
        <w:t xml:space="preserve">  #include &lt;LiquidCrystal_I2C.h&gt;  // biblioteki </w:t>
      </w:r>
      <w:proofErr w:type="spellStart"/>
      <w:r>
        <w:t>lcd</w:t>
      </w:r>
      <w:proofErr w:type="spellEnd"/>
    </w:p>
    <w:p w14:paraId="060556CF" w14:textId="77777777" w:rsidR="00093708" w:rsidRDefault="00093708" w:rsidP="00093708">
      <w:pPr>
        <w:spacing w:after="0"/>
      </w:pPr>
      <w:r>
        <w:t xml:space="preserve">  #include &lt;</w:t>
      </w:r>
      <w:proofErr w:type="spellStart"/>
      <w:r>
        <w:t>EtherCard.h</w:t>
      </w:r>
      <w:proofErr w:type="spellEnd"/>
      <w:r>
        <w:t xml:space="preserve">&gt;          // biblioteka do </w:t>
      </w:r>
      <w:proofErr w:type="spellStart"/>
      <w:r>
        <w:t>obslugi</w:t>
      </w:r>
      <w:proofErr w:type="spellEnd"/>
      <w:r>
        <w:t xml:space="preserve"> </w:t>
      </w:r>
      <w:proofErr w:type="spellStart"/>
      <w:r>
        <w:t>modulu</w:t>
      </w:r>
      <w:proofErr w:type="spellEnd"/>
      <w:r>
        <w:t xml:space="preserve"> </w:t>
      </w:r>
      <w:proofErr w:type="spellStart"/>
      <w:r>
        <w:t>ethernet</w:t>
      </w:r>
      <w:proofErr w:type="spellEnd"/>
      <w:r>
        <w:t xml:space="preserve"> ENC28J80</w:t>
      </w:r>
    </w:p>
    <w:p w14:paraId="15E0024B" w14:textId="77777777" w:rsidR="00093708" w:rsidRDefault="00093708" w:rsidP="00093708">
      <w:pPr>
        <w:spacing w:after="0"/>
      </w:pPr>
      <w:r>
        <w:t xml:space="preserve">  #include &lt;</w:t>
      </w:r>
      <w:proofErr w:type="spellStart"/>
      <w:r>
        <w:t>IPAddress.h</w:t>
      </w:r>
      <w:proofErr w:type="spellEnd"/>
      <w:r>
        <w:t>&gt;</w:t>
      </w:r>
    </w:p>
    <w:p w14:paraId="4DC4A879" w14:textId="77777777" w:rsidR="00093708" w:rsidRDefault="00093708" w:rsidP="00093708">
      <w:pPr>
        <w:spacing w:after="0"/>
      </w:pPr>
      <w:r>
        <w:t xml:space="preserve">  #include &lt;</w:t>
      </w:r>
      <w:proofErr w:type="spellStart"/>
      <w:r>
        <w:t>TimerOne.h</w:t>
      </w:r>
      <w:proofErr w:type="spellEnd"/>
      <w:r>
        <w:t xml:space="preserve">&gt;           // </w:t>
      </w:r>
      <w:proofErr w:type="spellStart"/>
      <w:r>
        <w:t>obsluga</w:t>
      </w:r>
      <w:proofErr w:type="spellEnd"/>
      <w:r>
        <w:t xml:space="preserve"> przerwania - </w:t>
      </w:r>
      <w:proofErr w:type="spellStart"/>
      <w:r>
        <w:t>ethernet</w:t>
      </w:r>
      <w:proofErr w:type="spellEnd"/>
    </w:p>
    <w:p w14:paraId="0C8010C3" w14:textId="77777777" w:rsidR="00093708" w:rsidRDefault="00093708" w:rsidP="00093708">
      <w:pPr>
        <w:spacing w:after="0"/>
      </w:pPr>
      <w:r>
        <w:t xml:space="preserve">  </w:t>
      </w:r>
    </w:p>
    <w:p w14:paraId="280FC469" w14:textId="77777777" w:rsidR="00093708" w:rsidRDefault="00093708" w:rsidP="00093708">
      <w:pPr>
        <w:spacing w:after="0"/>
      </w:pPr>
      <w:r>
        <w:t xml:space="preserve">  #define STATIC 1                // set to 1 to </w:t>
      </w:r>
      <w:proofErr w:type="spellStart"/>
      <w:r>
        <w:t>disable</w:t>
      </w:r>
      <w:proofErr w:type="spellEnd"/>
      <w:r>
        <w:t xml:space="preserve"> DHCP (</w:t>
      </w:r>
      <w:proofErr w:type="spellStart"/>
      <w:r>
        <w:t>adjust</w:t>
      </w:r>
      <w:proofErr w:type="spellEnd"/>
      <w:r>
        <w:t xml:space="preserve"> </w:t>
      </w:r>
      <w:proofErr w:type="spellStart"/>
      <w:r>
        <w:t>myip</w:t>
      </w:r>
      <w:proofErr w:type="spellEnd"/>
      <w:r>
        <w:t>/</w:t>
      </w:r>
      <w:proofErr w:type="spellStart"/>
      <w:r>
        <w:t>gwip</w:t>
      </w:r>
      <w:proofErr w:type="spellEnd"/>
      <w:r>
        <w:t xml:space="preserve"> </w:t>
      </w:r>
      <w:proofErr w:type="spellStart"/>
      <w:r>
        <w:t>values</w:t>
      </w:r>
      <w:proofErr w:type="spellEnd"/>
      <w:r>
        <w:t xml:space="preserve"> </w:t>
      </w:r>
      <w:proofErr w:type="spellStart"/>
      <w:r>
        <w:t>below</w:t>
      </w:r>
      <w:proofErr w:type="spellEnd"/>
      <w:r>
        <w:t xml:space="preserve">)  - problemy z polaczeniem (w takim wypadku </w:t>
      </w:r>
      <w:proofErr w:type="spellStart"/>
      <w:r>
        <w:t>zamienic</w:t>
      </w:r>
      <w:proofErr w:type="spellEnd"/>
      <w:r>
        <w:t xml:space="preserve"> na 1)</w:t>
      </w:r>
    </w:p>
    <w:p w14:paraId="7FEEB320" w14:textId="77777777" w:rsidR="00093708" w:rsidRDefault="00093708" w:rsidP="00093708">
      <w:pPr>
        <w:spacing w:after="0"/>
      </w:pPr>
      <w:r>
        <w:t xml:space="preserve">  #define DHT11_PIN 2             // przypisanie </w:t>
      </w:r>
      <w:proofErr w:type="spellStart"/>
      <w:r>
        <w:t>pinu</w:t>
      </w:r>
      <w:proofErr w:type="spellEnd"/>
      <w:r>
        <w:t xml:space="preserve"> 2 czujnikowi 2 (DHT11)</w:t>
      </w:r>
    </w:p>
    <w:p w14:paraId="035AE1AB" w14:textId="77777777" w:rsidR="00093708" w:rsidRDefault="00093708" w:rsidP="00093708">
      <w:pPr>
        <w:spacing w:after="0"/>
      </w:pPr>
      <w:r>
        <w:t xml:space="preserve">  </w:t>
      </w:r>
      <w:proofErr w:type="spellStart"/>
      <w:r>
        <w:t>int</w:t>
      </w:r>
      <w:proofErr w:type="spellEnd"/>
      <w:r>
        <w:t xml:space="preserve"> </w:t>
      </w:r>
      <w:proofErr w:type="spellStart"/>
      <w:r>
        <w:t>oneWireBus</w:t>
      </w:r>
      <w:proofErr w:type="spellEnd"/>
      <w:r>
        <w:t xml:space="preserve"> = 3;             // przypisanie </w:t>
      </w:r>
      <w:proofErr w:type="spellStart"/>
      <w:r>
        <w:t>pinu</w:t>
      </w:r>
      <w:proofErr w:type="spellEnd"/>
      <w:r>
        <w:t xml:space="preserve"> 3 czujnikowi 3 (DS18B20)</w:t>
      </w:r>
    </w:p>
    <w:p w14:paraId="50900728" w14:textId="77777777" w:rsidR="00093708" w:rsidRDefault="00093708" w:rsidP="00093708">
      <w:pPr>
        <w:spacing w:after="0"/>
      </w:pPr>
    </w:p>
    <w:p w14:paraId="406F5F8D" w14:textId="77777777" w:rsidR="00093708" w:rsidRDefault="00093708" w:rsidP="00093708">
      <w:pPr>
        <w:spacing w:after="0"/>
      </w:pPr>
    </w:p>
    <w:p w14:paraId="0BB16BC8" w14:textId="77777777" w:rsidR="00093708" w:rsidRDefault="00093708" w:rsidP="00093708">
      <w:pPr>
        <w:spacing w:after="0"/>
      </w:pPr>
      <w:r>
        <w:t xml:space="preserve">  </w:t>
      </w:r>
      <w:proofErr w:type="spellStart"/>
      <w:r>
        <w:t>volatile</w:t>
      </w:r>
      <w:proofErr w:type="spellEnd"/>
      <w:r>
        <w:t xml:space="preserve"> </w:t>
      </w:r>
      <w:proofErr w:type="spellStart"/>
      <w:r>
        <w:t>float</w:t>
      </w:r>
      <w:proofErr w:type="spellEnd"/>
      <w:r>
        <w:t xml:space="preserve"> temp1 =0.0;           // </w:t>
      </w:r>
      <w:proofErr w:type="spellStart"/>
      <w:r>
        <w:t>zadelarowanie</w:t>
      </w:r>
      <w:proofErr w:type="spellEnd"/>
      <w:r>
        <w:t xml:space="preserve"> zmiennej temp1 (DS18B20)</w:t>
      </w:r>
    </w:p>
    <w:p w14:paraId="30809D0B" w14:textId="77777777" w:rsidR="00093708" w:rsidRDefault="00093708" w:rsidP="00093708">
      <w:pPr>
        <w:spacing w:after="0"/>
      </w:pPr>
      <w:r>
        <w:t xml:space="preserve">  </w:t>
      </w:r>
      <w:proofErr w:type="spellStart"/>
      <w:r>
        <w:t>volatile</w:t>
      </w:r>
      <w:proofErr w:type="spellEnd"/>
      <w:r>
        <w:t xml:space="preserve"> </w:t>
      </w:r>
      <w:proofErr w:type="spellStart"/>
      <w:r>
        <w:t>int</w:t>
      </w:r>
      <w:proofErr w:type="spellEnd"/>
      <w:r>
        <w:t xml:space="preserve"> temp2 = 0;         // </w:t>
      </w:r>
      <w:proofErr w:type="spellStart"/>
      <w:r>
        <w:t>zadelarowanie</w:t>
      </w:r>
      <w:proofErr w:type="spellEnd"/>
      <w:r>
        <w:t xml:space="preserve"> zmiennej temp2 (DHT11)</w:t>
      </w:r>
    </w:p>
    <w:p w14:paraId="51156A1D" w14:textId="77777777" w:rsidR="00093708" w:rsidRDefault="00093708" w:rsidP="00093708">
      <w:pPr>
        <w:spacing w:after="0"/>
      </w:pPr>
    </w:p>
    <w:p w14:paraId="3D94C070" w14:textId="77777777" w:rsidR="00093708" w:rsidRDefault="00093708" w:rsidP="00093708">
      <w:pPr>
        <w:spacing w:after="0"/>
      </w:pPr>
      <w:r>
        <w:t xml:space="preserve">  char buf1[5];</w:t>
      </w:r>
    </w:p>
    <w:p w14:paraId="46A9A4A5" w14:textId="7BAC2AC3" w:rsidR="00093708" w:rsidRDefault="00093708" w:rsidP="00093708">
      <w:pPr>
        <w:spacing w:after="0"/>
      </w:pPr>
      <w:r>
        <w:t xml:space="preserve">  char buf2[5];</w:t>
      </w:r>
    </w:p>
    <w:p w14:paraId="751E321E" w14:textId="77777777" w:rsidR="00093708" w:rsidRDefault="00093708" w:rsidP="00093708">
      <w:pPr>
        <w:spacing w:after="0"/>
      </w:pPr>
      <w:r>
        <w:t xml:space="preserve">  </w:t>
      </w:r>
    </w:p>
    <w:p w14:paraId="2275A37C" w14:textId="77777777" w:rsidR="00093708" w:rsidRDefault="00093708" w:rsidP="00093708">
      <w:pPr>
        <w:spacing w:after="0"/>
      </w:pPr>
      <w:r>
        <w:t xml:space="preserve">  </w:t>
      </w:r>
      <w:proofErr w:type="spellStart"/>
      <w:r>
        <w:t>OneWire</w:t>
      </w:r>
      <w:proofErr w:type="spellEnd"/>
      <w:r>
        <w:t xml:space="preserve"> </w:t>
      </w:r>
      <w:proofErr w:type="spellStart"/>
      <w:r>
        <w:t>oneWire</w:t>
      </w:r>
      <w:proofErr w:type="spellEnd"/>
      <w:r>
        <w:t>(</w:t>
      </w:r>
      <w:proofErr w:type="spellStart"/>
      <w:r>
        <w:t>oneWireBus</w:t>
      </w:r>
      <w:proofErr w:type="spellEnd"/>
      <w:r>
        <w:t>);</w:t>
      </w:r>
    </w:p>
    <w:p w14:paraId="160D85D2" w14:textId="77777777" w:rsidR="00093708" w:rsidRDefault="00093708" w:rsidP="00093708">
      <w:pPr>
        <w:spacing w:after="0"/>
      </w:pPr>
      <w:r>
        <w:t xml:space="preserve">  </w:t>
      </w:r>
      <w:proofErr w:type="spellStart"/>
      <w:r>
        <w:t>DallasTemperature</w:t>
      </w:r>
      <w:proofErr w:type="spellEnd"/>
      <w:r>
        <w:t xml:space="preserve"> </w:t>
      </w:r>
      <w:proofErr w:type="spellStart"/>
      <w:r>
        <w:t>sensors</w:t>
      </w:r>
      <w:proofErr w:type="spellEnd"/>
      <w:r>
        <w:t>(&amp;</w:t>
      </w:r>
      <w:proofErr w:type="spellStart"/>
      <w:r>
        <w:t>oneWire</w:t>
      </w:r>
      <w:proofErr w:type="spellEnd"/>
      <w:r>
        <w:t>);</w:t>
      </w:r>
    </w:p>
    <w:p w14:paraId="1FD37E7E" w14:textId="77777777" w:rsidR="00093708" w:rsidRDefault="00093708" w:rsidP="00093708">
      <w:pPr>
        <w:spacing w:after="0"/>
      </w:pPr>
      <w:r>
        <w:t xml:space="preserve">  DHT </w:t>
      </w:r>
      <w:proofErr w:type="spellStart"/>
      <w:r>
        <w:t>dht</w:t>
      </w:r>
      <w:proofErr w:type="spellEnd"/>
      <w:r>
        <w:t>;</w:t>
      </w:r>
    </w:p>
    <w:p w14:paraId="0FA859E7" w14:textId="77777777" w:rsidR="00093708" w:rsidRDefault="00093708" w:rsidP="00093708">
      <w:pPr>
        <w:spacing w:after="0"/>
      </w:pPr>
    </w:p>
    <w:p w14:paraId="488DBA40" w14:textId="77777777" w:rsidR="00093708" w:rsidRDefault="00093708" w:rsidP="00093708">
      <w:pPr>
        <w:spacing w:after="0"/>
      </w:pPr>
      <w:r>
        <w:t xml:space="preserve">  LiquidCrystal_I2C </w:t>
      </w:r>
      <w:proofErr w:type="spellStart"/>
      <w:r>
        <w:t>lcd</w:t>
      </w:r>
      <w:proofErr w:type="spellEnd"/>
      <w:r>
        <w:t xml:space="preserve">(0x3F, 16, 2); // adres </w:t>
      </w:r>
      <w:proofErr w:type="spellStart"/>
      <w:r>
        <w:t>modulu</w:t>
      </w:r>
      <w:proofErr w:type="spellEnd"/>
      <w:r>
        <w:t xml:space="preserve"> LCD</w:t>
      </w:r>
    </w:p>
    <w:p w14:paraId="002F0019" w14:textId="77777777" w:rsidR="00093708" w:rsidRDefault="00093708" w:rsidP="00093708">
      <w:pPr>
        <w:spacing w:after="0"/>
      </w:pPr>
    </w:p>
    <w:p w14:paraId="26236034" w14:textId="77777777" w:rsidR="00093708" w:rsidRDefault="00093708" w:rsidP="00093708">
      <w:pPr>
        <w:spacing w:after="0"/>
      </w:pPr>
      <w:r>
        <w:t xml:space="preserve">  char </w:t>
      </w:r>
      <w:proofErr w:type="spellStart"/>
      <w:r>
        <w:t>zxc</w:t>
      </w:r>
      <w:proofErr w:type="spellEnd"/>
      <w:r>
        <w:t>[5];</w:t>
      </w:r>
    </w:p>
    <w:p w14:paraId="362E694F" w14:textId="77777777" w:rsidR="00093708" w:rsidRDefault="00093708" w:rsidP="00093708">
      <w:pPr>
        <w:spacing w:after="0"/>
      </w:pPr>
    </w:p>
    <w:p w14:paraId="2D8AC954" w14:textId="77777777" w:rsidR="00093708" w:rsidRDefault="00093708" w:rsidP="00093708">
      <w:pPr>
        <w:spacing w:after="0"/>
      </w:pPr>
      <w:r>
        <w:t xml:space="preserve">  #if STATIC</w:t>
      </w:r>
    </w:p>
    <w:p w14:paraId="405A55E3" w14:textId="77777777" w:rsidR="00093708" w:rsidRDefault="00093708" w:rsidP="00093708">
      <w:pPr>
        <w:spacing w:after="0"/>
      </w:pPr>
      <w:r>
        <w:t xml:space="preserve">  </w:t>
      </w:r>
      <w:proofErr w:type="spellStart"/>
      <w:r>
        <w:t>static</w:t>
      </w:r>
      <w:proofErr w:type="spellEnd"/>
      <w:r>
        <w:t xml:space="preserve"> </w:t>
      </w:r>
      <w:proofErr w:type="spellStart"/>
      <w:r>
        <w:t>byte</w:t>
      </w:r>
      <w:proofErr w:type="spellEnd"/>
      <w:r>
        <w:t xml:space="preserve"> </w:t>
      </w:r>
      <w:proofErr w:type="spellStart"/>
      <w:r>
        <w:t>myip</w:t>
      </w:r>
      <w:proofErr w:type="spellEnd"/>
      <w:r>
        <w:t xml:space="preserve">[] = {192,168,107,7};                 // </w:t>
      </w:r>
      <w:proofErr w:type="spellStart"/>
      <w:r>
        <w:t>ethernet</w:t>
      </w:r>
      <w:proofErr w:type="spellEnd"/>
      <w:r>
        <w:t xml:space="preserve"> </w:t>
      </w:r>
      <w:proofErr w:type="spellStart"/>
      <w:r>
        <w:t>interface</w:t>
      </w:r>
      <w:proofErr w:type="spellEnd"/>
      <w:r>
        <w:t xml:space="preserve"> </w:t>
      </w:r>
      <w:proofErr w:type="spellStart"/>
      <w:r>
        <w:t>ip</w:t>
      </w:r>
      <w:proofErr w:type="spellEnd"/>
      <w:r>
        <w:t xml:space="preserve"> </w:t>
      </w:r>
      <w:proofErr w:type="spellStart"/>
      <w:r>
        <w:t>address</w:t>
      </w:r>
      <w:proofErr w:type="spellEnd"/>
    </w:p>
    <w:p w14:paraId="649DAC0C" w14:textId="77777777" w:rsidR="00093708" w:rsidRDefault="00093708" w:rsidP="00093708">
      <w:pPr>
        <w:spacing w:after="0"/>
      </w:pPr>
      <w:r>
        <w:t xml:space="preserve">  </w:t>
      </w:r>
      <w:proofErr w:type="spellStart"/>
      <w:r>
        <w:t>static</w:t>
      </w:r>
      <w:proofErr w:type="spellEnd"/>
      <w:r>
        <w:t xml:space="preserve"> </w:t>
      </w:r>
      <w:proofErr w:type="spellStart"/>
      <w:r>
        <w:t>byte</w:t>
      </w:r>
      <w:proofErr w:type="spellEnd"/>
      <w:r>
        <w:t xml:space="preserve"> </w:t>
      </w:r>
      <w:proofErr w:type="spellStart"/>
      <w:r>
        <w:t>gwip</w:t>
      </w:r>
      <w:proofErr w:type="spellEnd"/>
      <w:r>
        <w:t xml:space="preserve">[] = {192,168,107,254};               // </w:t>
      </w:r>
      <w:proofErr w:type="spellStart"/>
      <w:r>
        <w:t>gateway</w:t>
      </w:r>
      <w:proofErr w:type="spellEnd"/>
      <w:r>
        <w:t xml:space="preserve"> </w:t>
      </w:r>
      <w:proofErr w:type="spellStart"/>
      <w:r>
        <w:t>ip</w:t>
      </w:r>
      <w:proofErr w:type="spellEnd"/>
      <w:r>
        <w:t xml:space="preserve"> </w:t>
      </w:r>
      <w:proofErr w:type="spellStart"/>
      <w:r>
        <w:t>address</w:t>
      </w:r>
      <w:proofErr w:type="spellEnd"/>
    </w:p>
    <w:p w14:paraId="0FDE263F" w14:textId="77777777" w:rsidR="00093708" w:rsidRDefault="00093708" w:rsidP="00093708">
      <w:pPr>
        <w:spacing w:after="0"/>
      </w:pPr>
      <w:r>
        <w:t xml:space="preserve">  </w:t>
      </w:r>
      <w:proofErr w:type="spellStart"/>
      <w:r>
        <w:t>unsigned</w:t>
      </w:r>
      <w:proofErr w:type="spellEnd"/>
      <w:r>
        <w:t xml:space="preserve"> </w:t>
      </w:r>
      <w:proofErr w:type="spellStart"/>
      <w:r>
        <w:t>int</w:t>
      </w:r>
      <w:proofErr w:type="spellEnd"/>
      <w:r>
        <w:t xml:space="preserve"> </w:t>
      </w:r>
      <w:proofErr w:type="spellStart"/>
      <w:r>
        <w:t>myport</w:t>
      </w:r>
      <w:proofErr w:type="spellEnd"/>
      <w:r>
        <w:t xml:space="preserve"> = 8888;</w:t>
      </w:r>
    </w:p>
    <w:p w14:paraId="586E0937" w14:textId="77777777" w:rsidR="00093708" w:rsidRDefault="00093708" w:rsidP="00093708">
      <w:pPr>
        <w:spacing w:after="0"/>
      </w:pPr>
      <w:r>
        <w:t xml:space="preserve">  #endif</w:t>
      </w:r>
    </w:p>
    <w:p w14:paraId="10646404" w14:textId="77777777" w:rsidR="00093708" w:rsidRDefault="00093708" w:rsidP="00093708">
      <w:pPr>
        <w:spacing w:after="0"/>
      </w:pPr>
      <w:r>
        <w:t xml:space="preserve">  </w:t>
      </w:r>
      <w:proofErr w:type="spellStart"/>
      <w:r>
        <w:t>static</w:t>
      </w:r>
      <w:proofErr w:type="spellEnd"/>
      <w:r>
        <w:t xml:space="preserve"> </w:t>
      </w:r>
      <w:proofErr w:type="spellStart"/>
      <w:r>
        <w:t>byte</w:t>
      </w:r>
      <w:proofErr w:type="spellEnd"/>
      <w:r>
        <w:t xml:space="preserve"> </w:t>
      </w:r>
      <w:proofErr w:type="spellStart"/>
      <w:r>
        <w:t>mymac</w:t>
      </w:r>
      <w:proofErr w:type="spellEnd"/>
      <w:r>
        <w:t xml:space="preserve">[] = { 0x2,0x8,0x25,0x7,0x44,0x11 }; // </w:t>
      </w:r>
      <w:proofErr w:type="spellStart"/>
      <w:r>
        <w:t>ethernet</w:t>
      </w:r>
      <w:proofErr w:type="spellEnd"/>
      <w:r>
        <w:t xml:space="preserve"> mac </w:t>
      </w:r>
      <w:proofErr w:type="spellStart"/>
      <w:r>
        <w:t>address</w:t>
      </w:r>
      <w:proofErr w:type="spellEnd"/>
      <w:r>
        <w:t xml:space="preserve"> - </w:t>
      </w:r>
      <w:proofErr w:type="spellStart"/>
      <w:r>
        <w:t>must</w:t>
      </w:r>
      <w:proofErr w:type="spellEnd"/>
      <w:r>
        <w:t xml:space="preserve"> be </w:t>
      </w:r>
      <w:proofErr w:type="spellStart"/>
      <w:r>
        <w:t>unique</w:t>
      </w:r>
      <w:proofErr w:type="spellEnd"/>
      <w:r>
        <w:t xml:space="preserve"> on </w:t>
      </w:r>
      <w:proofErr w:type="spellStart"/>
      <w:r>
        <w:t>your</w:t>
      </w:r>
      <w:proofErr w:type="spellEnd"/>
      <w:r>
        <w:t xml:space="preserve"> network</w:t>
      </w:r>
    </w:p>
    <w:p w14:paraId="765DA98B" w14:textId="77777777" w:rsidR="00093708" w:rsidRDefault="00093708" w:rsidP="00093708">
      <w:pPr>
        <w:spacing w:after="0"/>
      </w:pPr>
      <w:r>
        <w:t xml:space="preserve">  </w:t>
      </w:r>
    </w:p>
    <w:p w14:paraId="023E2D44" w14:textId="77777777" w:rsidR="00093708" w:rsidRDefault="00093708" w:rsidP="00093708">
      <w:pPr>
        <w:spacing w:after="0"/>
      </w:pPr>
      <w:r>
        <w:t xml:space="preserve">  </w:t>
      </w:r>
      <w:proofErr w:type="spellStart"/>
      <w:r>
        <w:t>byte</w:t>
      </w:r>
      <w:proofErr w:type="spellEnd"/>
      <w:r>
        <w:t xml:space="preserve"> Ethernet::</w:t>
      </w:r>
      <w:proofErr w:type="spellStart"/>
      <w:r>
        <w:t>buffer</w:t>
      </w:r>
      <w:proofErr w:type="spellEnd"/>
      <w:r>
        <w:t xml:space="preserve">[500]; // </w:t>
      </w:r>
      <w:proofErr w:type="spellStart"/>
      <w:r>
        <w:t>tcp/ip</w:t>
      </w:r>
      <w:proofErr w:type="spellEnd"/>
      <w:r>
        <w:t xml:space="preserve"> </w:t>
      </w:r>
      <w:proofErr w:type="spellStart"/>
      <w:r>
        <w:t>send</w:t>
      </w:r>
      <w:proofErr w:type="spellEnd"/>
      <w:r>
        <w:t xml:space="preserve"> and </w:t>
      </w:r>
      <w:proofErr w:type="spellStart"/>
      <w:r>
        <w:t>receive</w:t>
      </w:r>
      <w:proofErr w:type="spellEnd"/>
      <w:r>
        <w:t xml:space="preserve"> </w:t>
      </w:r>
      <w:proofErr w:type="spellStart"/>
      <w:r>
        <w:t>buffer</w:t>
      </w:r>
      <w:proofErr w:type="spellEnd"/>
    </w:p>
    <w:p w14:paraId="265B2F3E" w14:textId="77777777" w:rsidR="00093708" w:rsidRDefault="00093708" w:rsidP="00093708">
      <w:pPr>
        <w:spacing w:after="0"/>
      </w:pPr>
    </w:p>
    <w:p w14:paraId="13303771" w14:textId="77777777" w:rsidR="00093708" w:rsidRDefault="00093708" w:rsidP="00093708">
      <w:pPr>
        <w:spacing w:after="0"/>
      </w:pPr>
      <w:r>
        <w:t xml:space="preserve">  </w:t>
      </w:r>
      <w:proofErr w:type="spellStart"/>
      <w:r>
        <w:t>void</w:t>
      </w:r>
      <w:proofErr w:type="spellEnd"/>
      <w:r>
        <w:t xml:space="preserve"> </w:t>
      </w:r>
      <w:proofErr w:type="spellStart"/>
      <w:r>
        <w:t>udpSerialPrint</w:t>
      </w:r>
      <w:proofErr w:type="spellEnd"/>
      <w:r>
        <w:t xml:space="preserve">(uint16_t port, uint8_t </w:t>
      </w:r>
      <w:proofErr w:type="spellStart"/>
      <w:r>
        <w:t>ip</w:t>
      </w:r>
      <w:proofErr w:type="spellEnd"/>
      <w:r>
        <w:t xml:space="preserve">[4],uint16_t </w:t>
      </w:r>
      <w:proofErr w:type="spellStart"/>
      <w:r>
        <w:t>src_port</w:t>
      </w:r>
      <w:proofErr w:type="spellEnd"/>
      <w:r>
        <w:t xml:space="preserve">, </w:t>
      </w:r>
      <w:proofErr w:type="spellStart"/>
      <w:r>
        <w:t>const</w:t>
      </w:r>
      <w:proofErr w:type="spellEnd"/>
      <w:r>
        <w:t xml:space="preserve"> char *data, uint16_t len){</w:t>
      </w:r>
    </w:p>
    <w:p w14:paraId="3BCBB355" w14:textId="77777777" w:rsidR="00093708" w:rsidRDefault="00093708" w:rsidP="00093708">
      <w:pPr>
        <w:spacing w:after="0"/>
      </w:pPr>
      <w:r>
        <w:t xml:space="preserve">  </w:t>
      </w:r>
      <w:proofErr w:type="spellStart"/>
      <w:r>
        <w:t>IPAddress</w:t>
      </w:r>
      <w:proofErr w:type="spellEnd"/>
      <w:r>
        <w:t xml:space="preserve"> </w:t>
      </w:r>
      <w:proofErr w:type="spellStart"/>
      <w:r>
        <w:t>src</w:t>
      </w:r>
      <w:proofErr w:type="spellEnd"/>
      <w:r>
        <w:t>(</w:t>
      </w:r>
      <w:proofErr w:type="spellStart"/>
      <w:r>
        <w:t>ip</w:t>
      </w:r>
      <w:proofErr w:type="spellEnd"/>
      <w:r>
        <w:t xml:space="preserve">[0], </w:t>
      </w:r>
      <w:proofErr w:type="spellStart"/>
      <w:r>
        <w:t>ip</w:t>
      </w:r>
      <w:proofErr w:type="spellEnd"/>
      <w:r>
        <w:t xml:space="preserve">[1], </w:t>
      </w:r>
      <w:proofErr w:type="spellStart"/>
      <w:r>
        <w:t>ip</w:t>
      </w:r>
      <w:proofErr w:type="spellEnd"/>
      <w:r>
        <w:t xml:space="preserve">[2], </w:t>
      </w:r>
      <w:proofErr w:type="spellStart"/>
      <w:r>
        <w:t>ip</w:t>
      </w:r>
      <w:proofErr w:type="spellEnd"/>
      <w:r>
        <w:t>[3]);</w:t>
      </w:r>
    </w:p>
    <w:p w14:paraId="10AB9016" w14:textId="77777777" w:rsidR="00093708" w:rsidRDefault="00093708" w:rsidP="00093708">
      <w:pPr>
        <w:spacing w:after="0"/>
      </w:pPr>
      <w:r>
        <w:t xml:space="preserve">  </w:t>
      </w:r>
      <w:proofErr w:type="spellStart"/>
      <w:r>
        <w:t>Serial.print</w:t>
      </w:r>
      <w:proofErr w:type="spellEnd"/>
      <w:r>
        <w:t xml:space="preserve">("Adres </w:t>
      </w:r>
      <w:proofErr w:type="spellStart"/>
      <w:r>
        <w:t>zrodlowy</w:t>
      </w:r>
      <w:proofErr w:type="spellEnd"/>
      <w:r>
        <w:t>: ");</w:t>
      </w:r>
    </w:p>
    <w:p w14:paraId="20C3450E" w14:textId="77777777" w:rsidR="00093708" w:rsidRDefault="00093708" w:rsidP="00093708">
      <w:pPr>
        <w:spacing w:after="0"/>
      </w:pPr>
      <w:r>
        <w:t xml:space="preserve">  </w:t>
      </w:r>
      <w:proofErr w:type="spellStart"/>
      <w:r>
        <w:t>Serial.println</w:t>
      </w:r>
      <w:proofErr w:type="spellEnd"/>
      <w:r>
        <w:t>(</w:t>
      </w:r>
      <w:proofErr w:type="spellStart"/>
      <w:r>
        <w:t>src</w:t>
      </w:r>
      <w:proofErr w:type="spellEnd"/>
      <w:r>
        <w:t>);</w:t>
      </w:r>
    </w:p>
    <w:p w14:paraId="7E3CF23D" w14:textId="77777777" w:rsidR="00093708" w:rsidRDefault="00093708" w:rsidP="00093708">
      <w:pPr>
        <w:spacing w:after="0"/>
      </w:pPr>
      <w:r>
        <w:t xml:space="preserve">  </w:t>
      </w:r>
      <w:proofErr w:type="spellStart"/>
      <w:r>
        <w:t>Serial.print</w:t>
      </w:r>
      <w:proofErr w:type="spellEnd"/>
      <w:r>
        <w:t xml:space="preserve">("Port </w:t>
      </w:r>
      <w:proofErr w:type="spellStart"/>
      <w:r>
        <w:t>zrodlowy</w:t>
      </w:r>
      <w:proofErr w:type="spellEnd"/>
      <w:r>
        <w:t>: ");</w:t>
      </w:r>
    </w:p>
    <w:p w14:paraId="03260B4B" w14:textId="77777777" w:rsidR="00093708" w:rsidRDefault="00093708" w:rsidP="00093708">
      <w:pPr>
        <w:spacing w:after="0"/>
      </w:pPr>
      <w:r>
        <w:lastRenderedPageBreak/>
        <w:t xml:space="preserve">  </w:t>
      </w:r>
      <w:proofErr w:type="spellStart"/>
      <w:r>
        <w:t>Serial.println</w:t>
      </w:r>
      <w:proofErr w:type="spellEnd"/>
      <w:r>
        <w:t>(</w:t>
      </w:r>
      <w:proofErr w:type="spellStart"/>
      <w:r>
        <w:t>src_port</w:t>
      </w:r>
      <w:proofErr w:type="spellEnd"/>
      <w:r>
        <w:t>);</w:t>
      </w:r>
    </w:p>
    <w:p w14:paraId="658BFCE8" w14:textId="77777777" w:rsidR="00093708" w:rsidRDefault="00093708" w:rsidP="00093708">
      <w:pPr>
        <w:spacing w:after="0"/>
      </w:pPr>
      <w:r>
        <w:t xml:space="preserve">  </w:t>
      </w:r>
      <w:proofErr w:type="spellStart"/>
      <w:r>
        <w:t>Serial.print</w:t>
      </w:r>
      <w:proofErr w:type="spellEnd"/>
      <w:r>
        <w:t>("</w:t>
      </w:r>
      <w:proofErr w:type="spellStart"/>
      <w:r>
        <w:t>Jakis</w:t>
      </w:r>
      <w:proofErr w:type="spellEnd"/>
      <w:r>
        <w:t xml:space="preserve"> port: : ");</w:t>
      </w:r>
    </w:p>
    <w:p w14:paraId="4672471F" w14:textId="77777777" w:rsidR="00093708" w:rsidRDefault="00093708" w:rsidP="00093708">
      <w:pPr>
        <w:spacing w:after="0"/>
      </w:pPr>
      <w:r>
        <w:t xml:space="preserve">  </w:t>
      </w:r>
      <w:proofErr w:type="spellStart"/>
      <w:r>
        <w:t>Serial.println</w:t>
      </w:r>
      <w:proofErr w:type="spellEnd"/>
      <w:r>
        <w:t>(port);</w:t>
      </w:r>
    </w:p>
    <w:p w14:paraId="291F3DE4" w14:textId="77777777" w:rsidR="00093708" w:rsidRDefault="00093708" w:rsidP="00093708">
      <w:pPr>
        <w:spacing w:after="0"/>
      </w:pPr>
      <w:r>
        <w:t xml:space="preserve">  </w:t>
      </w:r>
      <w:proofErr w:type="spellStart"/>
      <w:r>
        <w:t>Serial.print</w:t>
      </w:r>
      <w:proofErr w:type="spellEnd"/>
      <w:r>
        <w:t>("</w:t>
      </w:r>
      <w:proofErr w:type="spellStart"/>
      <w:r>
        <w:t>Wiadomosc</w:t>
      </w:r>
      <w:proofErr w:type="spellEnd"/>
      <w:r>
        <w:t>: ");</w:t>
      </w:r>
    </w:p>
    <w:p w14:paraId="484E0D53" w14:textId="62EC28E6" w:rsidR="00093708" w:rsidRDefault="00093708" w:rsidP="00AE4898">
      <w:pPr>
        <w:spacing w:after="0"/>
      </w:pPr>
      <w:r>
        <w:t xml:space="preserve">  </w:t>
      </w:r>
      <w:proofErr w:type="spellStart"/>
      <w:r>
        <w:t>Serial.println</w:t>
      </w:r>
      <w:proofErr w:type="spellEnd"/>
      <w:r>
        <w:t>(data);</w:t>
      </w:r>
    </w:p>
    <w:p w14:paraId="75620B9B" w14:textId="77777777" w:rsidR="00093708" w:rsidRDefault="00093708" w:rsidP="00093708">
      <w:pPr>
        <w:spacing w:after="0"/>
      </w:pPr>
      <w:r>
        <w:t xml:space="preserve">  </w:t>
      </w:r>
      <w:proofErr w:type="spellStart"/>
      <w:r>
        <w:t>if</w:t>
      </w:r>
      <w:proofErr w:type="spellEnd"/>
      <w:r>
        <w:t xml:space="preserve">(*data=='1') </w:t>
      </w:r>
      <w:proofErr w:type="spellStart"/>
      <w:r>
        <w:t>ether.makeUdpReply</w:t>
      </w:r>
      <w:proofErr w:type="spellEnd"/>
      <w:r>
        <w:t xml:space="preserve">(buf1, </w:t>
      </w:r>
      <w:proofErr w:type="spellStart"/>
      <w:r>
        <w:t>sizeof</w:t>
      </w:r>
      <w:proofErr w:type="spellEnd"/>
      <w:r>
        <w:t xml:space="preserve"> buf1, </w:t>
      </w:r>
      <w:proofErr w:type="spellStart"/>
      <w:r>
        <w:t>src_port</w:t>
      </w:r>
      <w:proofErr w:type="spellEnd"/>
      <w:r>
        <w:t>);</w:t>
      </w:r>
    </w:p>
    <w:p w14:paraId="4D642D13" w14:textId="77777777" w:rsidR="00093708" w:rsidRDefault="00093708" w:rsidP="00093708">
      <w:pPr>
        <w:spacing w:after="0"/>
      </w:pPr>
      <w:r>
        <w:t xml:space="preserve">  </w:t>
      </w:r>
      <w:proofErr w:type="spellStart"/>
      <w:r>
        <w:t>else</w:t>
      </w:r>
      <w:proofErr w:type="spellEnd"/>
      <w:r>
        <w:t xml:space="preserve"> </w:t>
      </w:r>
      <w:proofErr w:type="spellStart"/>
      <w:r>
        <w:t>ether.makeUdpReply</w:t>
      </w:r>
      <w:proofErr w:type="spellEnd"/>
      <w:r>
        <w:t xml:space="preserve">(buf2, </w:t>
      </w:r>
      <w:proofErr w:type="spellStart"/>
      <w:r>
        <w:t>sizeof</w:t>
      </w:r>
      <w:proofErr w:type="spellEnd"/>
      <w:r>
        <w:t xml:space="preserve"> buf2, </w:t>
      </w:r>
      <w:proofErr w:type="spellStart"/>
      <w:r>
        <w:t>src_port</w:t>
      </w:r>
      <w:proofErr w:type="spellEnd"/>
      <w:r>
        <w:t>);</w:t>
      </w:r>
    </w:p>
    <w:p w14:paraId="1721FDCF" w14:textId="77777777" w:rsidR="00093708" w:rsidRDefault="00093708" w:rsidP="00093708">
      <w:pPr>
        <w:spacing w:after="0"/>
      </w:pPr>
      <w:r>
        <w:t>}</w:t>
      </w:r>
    </w:p>
    <w:p w14:paraId="0E12A1C1" w14:textId="77777777" w:rsidR="00093708" w:rsidRDefault="00093708" w:rsidP="00093708">
      <w:pPr>
        <w:spacing w:after="0"/>
      </w:pPr>
      <w:r>
        <w:t xml:space="preserve">  </w:t>
      </w:r>
    </w:p>
    <w:p w14:paraId="7BD41B63" w14:textId="77777777" w:rsidR="00093708" w:rsidRDefault="00093708" w:rsidP="00093708">
      <w:pPr>
        <w:spacing w:after="0"/>
      </w:pPr>
      <w:r>
        <w:t xml:space="preserve">  </w:t>
      </w:r>
      <w:proofErr w:type="spellStart"/>
      <w:r>
        <w:t>void</w:t>
      </w:r>
      <w:proofErr w:type="spellEnd"/>
      <w:r>
        <w:t xml:space="preserve"> setup(){</w:t>
      </w:r>
    </w:p>
    <w:p w14:paraId="132BA099" w14:textId="77777777" w:rsidR="00093708" w:rsidRDefault="00093708" w:rsidP="00093708">
      <w:pPr>
        <w:spacing w:after="0"/>
      </w:pPr>
      <w:r>
        <w:t xml:space="preserve">    </w:t>
      </w:r>
      <w:proofErr w:type="spellStart"/>
      <w:r>
        <w:t>Serial.begin</w:t>
      </w:r>
      <w:proofErr w:type="spellEnd"/>
      <w:r>
        <w:t>(57600);</w:t>
      </w:r>
    </w:p>
    <w:p w14:paraId="0BBCDC56" w14:textId="77777777" w:rsidR="00093708" w:rsidRDefault="00093708" w:rsidP="00093708">
      <w:pPr>
        <w:spacing w:after="0"/>
      </w:pPr>
      <w:r>
        <w:t xml:space="preserve">    </w:t>
      </w:r>
    </w:p>
    <w:p w14:paraId="675D7F0B" w14:textId="77777777" w:rsidR="00093708" w:rsidRDefault="00093708" w:rsidP="00093708">
      <w:pPr>
        <w:spacing w:after="0"/>
      </w:pPr>
      <w:r>
        <w:t xml:space="preserve">    </w:t>
      </w:r>
      <w:proofErr w:type="spellStart"/>
      <w:r>
        <w:t>Serial.println</w:t>
      </w:r>
      <w:proofErr w:type="spellEnd"/>
      <w:r>
        <w:t>("Odczyt temperatury z czujnika DS18B20 i DHT11");</w:t>
      </w:r>
    </w:p>
    <w:p w14:paraId="08DFC4DB" w14:textId="77777777" w:rsidR="00093708" w:rsidRDefault="00093708" w:rsidP="00093708">
      <w:pPr>
        <w:spacing w:after="0"/>
      </w:pPr>
      <w:r>
        <w:t xml:space="preserve">    </w:t>
      </w:r>
      <w:proofErr w:type="spellStart"/>
      <w:r>
        <w:t>sensors.begin</w:t>
      </w:r>
      <w:proofErr w:type="spellEnd"/>
      <w:r>
        <w:t>();</w:t>
      </w:r>
    </w:p>
    <w:p w14:paraId="0B8FC2B4" w14:textId="77777777" w:rsidR="00093708" w:rsidRDefault="00093708" w:rsidP="00093708">
      <w:pPr>
        <w:spacing w:after="0"/>
      </w:pPr>
      <w:r>
        <w:t xml:space="preserve">    </w:t>
      </w:r>
      <w:proofErr w:type="spellStart"/>
      <w:r>
        <w:t>sensors.setResolution</w:t>
      </w:r>
      <w:proofErr w:type="spellEnd"/>
      <w:r>
        <w:t>(12);</w:t>
      </w:r>
    </w:p>
    <w:p w14:paraId="252D2F43" w14:textId="77777777" w:rsidR="00093708" w:rsidRDefault="00093708" w:rsidP="00093708">
      <w:pPr>
        <w:spacing w:after="0"/>
      </w:pPr>
      <w:r>
        <w:t xml:space="preserve">  </w:t>
      </w:r>
    </w:p>
    <w:p w14:paraId="517AD5D6" w14:textId="77777777" w:rsidR="00093708" w:rsidRDefault="00093708" w:rsidP="00093708">
      <w:pPr>
        <w:spacing w:after="0"/>
      </w:pPr>
      <w:r>
        <w:t xml:space="preserve">    </w:t>
      </w:r>
      <w:proofErr w:type="spellStart"/>
      <w:r>
        <w:t>dht.setup</w:t>
      </w:r>
      <w:proofErr w:type="spellEnd"/>
      <w:r>
        <w:t>(DHT11_PIN);</w:t>
      </w:r>
    </w:p>
    <w:p w14:paraId="706A4AEE" w14:textId="77777777" w:rsidR="00093708" w:rsidRDefault="00093708" w:rsidP="00093708">
      <w:pPr>
        <w:spacing w:after="0"/>
      </w:pPr>
      <w:r>
        <w:t xml:space="preserve">  </w:t>
      </w:r>
    </w:p>
    <w:p w14:paraId="38C984A6" w14:textId="77777777" w:rsidR="00093708" w:rsidRDefault="00093708" w:rsidP="00093708">
      <w:pPr>
        <w:spacing w:after="0"/>
      </w:pPr>
      <w:r>
        <w:t xml:space="preserve">    </w:t>
      </w:r>
      <w:proofErr w:type="spellStart"/>
      <w:r>
        <w:t>if</w:t>
      </w:r>
      <w:proofErr w:type="spellEnd"/>
      <w:r>
        <w:t xml:space="preserve"> (</w:t>
      </w:r>
      <w:proofErr w:type="spellStart"/>
      <w:r>
        <w:t>ether.begin</w:t>
      </w:r>
      <w:proofErr w:type="spellEnd"/>
      <w:r>
        <w:t>(</w:t>
      </w:r>
      <w:proofErr w:type="spellStart"/>
      <w:r>
        <w:t>sizeof</w:t>
      </w:r>
      <w:proofErr w:type="spellEnd"/>
      <w:r>
        <w:t xml:space="preserve"> Ethernet::</w:t>
      </w:r>
      <w:proofErr w:type="spellStart"/>
      <w:r>
        <w:t>buffer</w:t>
      </w:r>
      <w:proofErr w:type="spellEnd"/>
      <w:r>
        <w:t xml:space="preserve">, </w:t>
      </w:r>
      <w:proofErr w:type="spellStart"/>
      <w:r>
        <w:t>mymac</w:t>
      </w:r>
      <w:proofErr w:type="spellEnd"/>
      <w:r>
        <w:t>, SS) == 0)</w:t>
      </w:r>
    </w:p>
    <w:p w14:paraId="25F29545" w14:textId="77777777" w:rsidR="00093708" w:rsidRDefault="00093708" w:rsidP="00093708">
      <w:pPr>
        <w:spacing w:after="0"/>
      </w:pPr>
      <w:r>
        <w:t xml:space="preserve">      </w:t>
      </w:r>
      <w:proofErr w:type="spellStart"/>
      <w:r>
        <w:t>Serial.println</w:t>
      </w:r>
      <w:proofErr w:type="spellEnd"/>
      <w:r>
        <w:t>( "</w:t>
      </w:r>
      <w:proofErr w:type="spellStart"/>
      <w:r>
        <w:t>Failed</w:t>
      </w:r>
      <w:proofErr w:type="spellEnd"/>
      <w:r>
        <w:t xml:space="preserve"> to </w:t>
      </w:r>
      <w:proofErr w:type="spellStart"/>
      <w:r>
        <w:t>access</w:t>
      </w:r>
      <w:proofErr w:type="spellEnd"/>
      <w:r>
        <w:t xml:space="preserve"> Ethernet </w:t>
      </w:r>
      <w:proofErr w:type="spellStart"/>
      <w:r>
        <w:t>controller</w:t>
      </w:r>
      <w:proofErr w:type="spellEnd"/>
      <w:r>
        <w:t>");</w:t>
      </w:r>
    </w:p>
    <w:p w14:paraId="66553E0C" w14:textId="77777777" w:rsidR="00093708" w:rsidRDefault="00093708" w:rsidP="00093708">
      <w:pPr>
        <w:spacing w:after="0"/>
      </w:pPr>
      <w:r>
        <w:t xml:space="preserve">    #if STATIC</w:t>
      </w:r>
    </w:p>
    <w:p w14:paraId="6F3A4539" w14:textId="77777777" w:rsidR="00093708" w:rsidRDefault="00093708" w:rsidP="00093708">
      <w:pPr>
        <w:spacing w:after="0"/>
      </w:pPr>
      <w:r>
        <w:t xml:space="preserve">      </w:t>
      </w:r>
      <w:proofErr w:type="spellStart"/>
      <w:r>
        <w:t>ether.staticSetup</w:t>
      </w:r>
      <w:proofErr w:type="spellEnd"/>
      <w:r>
        <w:t>(</w:t>
      </w:r>
      <w:proofErr w:type="spellStart"/>
      <w:r>
        <w:t>myip</w:t>
      </w:r>
      <w:proofErr w:type="spellEnd"/>
      <w:r>
        <w:t xml:space="preserve">, </w:t>
      </w:r>
      <w:proofErr w:type="spellStart"/>
      <w:r>
        <w:t>gwip</w:t>
      </w:r>
      <w:proofErr w:type="spellEnd"/>
      <w:r>
        <w:t>);</w:t>
      </w:r>
    </w:p>
    <w:p w14:paraId="297E8702" w14:textId="77777777" w:rsidR="00093708" w:rsidRDefault="00093708" w:rsidP="00093708">
      <w:pPr>
        <w:spacing w:after="0"/>
      </w:pPr>
      <w:r>
        <w:t xml:space="preserve">    #else</w:t>
      </w:r>
    </w:p>
    <w:p w14:paraId="760E0F65" w14:textId="77777777" w:rsidR="00093708" w:rsidRDefault="00093708" w:rsidP="00093708">
      <w:pPr>
        <w:spacing w:after="0"/>
      </w:pPr>
      <w:r>
        <w:t xml:space="preserve">      </w:t>
      </w:r>
      <w:proofErr w:type="spellStart"/>
      <w:r>
        <w:t>if</w:t>
      </w:r>
      <w:proofErr w:type="spellEnd"/>
      <w:r>
        <w:t xml:space="preserve"> (!</w:t>
      </w:r>
      <w:proofErr w:type="spellStart"/>
      <w:r>
        <w:t>ether.dhcpSetup</w:t>
      </w:r>
      <w:proofErr w:type="spellEnd"/>
      <w:r>
        <w:t>())</w:t>
      </w:r>
    </w:p>
    <w:p w14:paraId="14719453" w14:textId="77777777" w:rsidR="00093708" w:rsidRDefault="00093708" w:rsidP="00093708">
      <w:pPr>
        <w:spacing w:after="0"/>
      </w:pPr>
      <w:r>
        <w:t xml:space="preserve">        </w:t>
      </w:r>
      <w:proofErr w:type="spellStart"/>
      <w:r>
        <w:t>Serial.println</w:t>
      </w:r>
      <w:proofErr w:type="spellEnd"/>
      <w:r>
        <w:t xml:space="preserve">("DHCP </w:t>
      </w:r>
      <w:proofErr w:type="spellStart"/>
      <w:r>
        <w:t>failed</w:t>
      </w:r>
      <w:proofErr w:type="spellEnd"/>
      <w:r>
        <w:t>");</w:t>
      </w:r>
    </w:p>
    <w:p w14:paraId="6453E6BA" w14:textId="77777777" w:rsidR="00093708" w:rsidRDefault="00093708" w:rsidP="00093708">
      <w:pPr>
        <w:spacing w:after="0"/>
      </w:pPr>
      <w:r>
        <w:t xml:space="preserve">    #endif</w:t>
      </w:r>
    </w:p>
    <w:p w14:paraId="01C75EB7" w14:textId="77777777" w:rsidR="00093708" w:rsidRDefault="00093708" w:rsidP="00093708">
      <w:pPr>
        <w:spacing w:after="0"/>
      </w:pPr>
      <w:r>
        <w:t xml:space="preserve">  </w:t>
      </w:r>
    </w:p>
    <w:p w14:paraId="58895098" w14:textId="77777777" w:rsidR="00093708" w:rsidRDefault="00093708" w:rsidP="00093708">
      <w:pPr>
        <w:spacing w:after="0"/>
      </w:pPr>
      <w:r>
        <w:t xml:space="preserve">    </w:t>
      </w:r>
      <w:proofErr w:type="spellStart"/>
      <w:r>
        <w:t>ether.printIp</w:t>
      </w:r>
      <w:proofErr w:type="spellEnd"/>
      <w:r>
        <w:t xml:space="preserve">("IP:  ", </w:t>
      </w:r>
      <w:proofErr w:type="spellStart"/>
      <w:r>
        <w:t>ether.myip</w:t>
      </w:r>
      <w:proofErr w:type="spellEnd"/>
      <w:r>
        <w:t>);</w:t>
      </w:r>
    </w:p>
    <w:p w14:paraId="26E5C751" w14:textId="77777777" w:rsidR="00093708" w:rsidRDefault="00093708" w:rsidP="00093708">
      <w:pPr>
        <w:spacing w:after="0"/>
      </w:pPr>
      <w:r>
        <w:t xml:space="preserve">    </w:t>
      </w:r>
      <w:proofErr w:type="spellStart"/>
      <w:r>
        <w:t>ether.printIp</w:t>
      </w:r>
      <w:proofErr w:type="spellEnd"/>
      <w:r>
        <w:t xml:space="preserve">("GW:  ", </w:t>
      </w:r>
      <w:proofErr w:type="spellStart"/>
      <w:r>
        <w:t>ether.gwip</w:t>
      </w:r>
      <w:proofErr w:type="spellEnd"/>
      <w:r>
        <w:t>);</w:t>
      </w:r>
    </w:p>
    <w:p w14:paraId="581C2EB7" w14:textId="77777777" w:rsidR="00093708" w:rsidRDefault="00093708" w:rsidP="00093708">
      <w:pPr>
        <w:spacing w:after="0"/>
      </w:pPr>
      <w:r>
        <w:t xml:space="preserve">    </w:t>
      </w:r>
      <w:proofErr w:type="spellStart"/>
      <w:r>
        <w:t>ether.printIp</w:t>
      </w:r>
      <w:proofErr w:type="spellEnd"/>
      <w:r>
        <w:t xml:space="preserve">("DNS: ", </w:t>
      </w:r>
      <w:proofErr w:type="spellStart"/>
      <w:r>
        <w:t>ether.dnsip</w:t>
      </w:r>
      <w:proofErr w:type="spellEnd"/>
      <w:r>
        <w:t>);</w:t>
      </w:r>
    </w:p>
    <w:p w14:paraId="4C38F67A" w14:textId="77777777" w:rsidR="00093708" w:rsidRDefault="00093708" w:rsidP="00093708">
      <w:pPr>
        <w:spacing w:after="0"/>
      </w:pPr>
      <w:r>
        <w:t xml:space="preserve">  </w:t>
      </w:r>
    </w:p>
    <w:p w14:paraId="4054718C" w14:textId="77777777" w:rsidR="00093708" w:rsidRDefault="00093708" w:rsidP="00093708">
      <w:pPr>
        <w:spacing w:after="0"/>
      </w:pPr>
      <w:r>
        <w:t xml:space="preserve">    </w:t>
      </w:r>
      <w:proofErr w:type="spellStart"/>
      <w:r>
        <w:t>lcd.begin</w:t>
      </w:r>
      <w:proofErr w:type="spellEnd"/>
      <w:r>
        <w:t>();      //inicjalizacja LCD</w:t>
      </w:r>
    </w:p>
    <w:p w14:paraId="0294EFCA" w14:textId="77777777" w:rsidR="00093708" w:rsidRDefault="00093708" w:rsidP="00093708">
      <w:pPr>
        <w:spacing w:after="0"/>
      </w:pPr>
      <w:r>
        <w:t xml:space="preserve">    </w:t>
      </w:r>
      <w:proofErr w:type="spellStart"/>
      <w:r>
        <w:t>lcd.backlight</w:t>
      </w:r>
      <w:proofErr w:type="spellEnd"/>
      <w:r>
        <w:t>();  //</w:t>
      </w:r>
    </w:p>
    <w:p w14:paraId="26BFC963" w14:textId="77777777" w:rsidR="00093708" w:rsidRDefault="00093708" w:rsidP="00093708">
      <w:pPr>
        <w:spacing w:after="0"/>
      </w:pPr>
      <w:r>
        <w:t xml:space="preserve">  </w:t>
      </w:r>
    </w:p>
    <w:p w14:paraId="269DACDE" w14:textId="77777777" w:rsidR="00093708" w:rsidRDefault="00093708" w:rsidP="00093708">
      <w:pPr>
        <w:spacing w:after="0"/>
      </w:pPr>
      <w:r>
        <w:t xml:space="preserve">    Timer1.initialize(100000);           // </w:t>
      </w:r>
      <w:proofErr w:type="spellStart"/>
      <w:r>
        <w:t>obsluga</w:t>
      </w:r>
      <w:proofErr w:type="spellEnd"/>
      <w:r>
        <w:t xml:space="preserve"> przerwania - </w:t>
      </w:r>
      <w:proofErr w:type="spellStart"/>
      <w:r>
        <w:t>ethernet</w:t>
      </w:r>
      <w:proofErr w:type="spellEnd"/>
      <w:r>
        <w:t xml:space="preserve"> (ping do ok 100ms - zbyt duża </w:t>
      </w:r>
      <w:proofErr w:type="spellStart"/>
      <w:r>
        <w:t>czestosc</w:t>
      </w:r>
      <w:proofErr w:type="spellEnd"/>
      <w:r>
        <w:t xml:space="preserve"> </w:t>
      </w:r>
      <w:proofErr w:type="spellStart"/>
      <w:r>
        <w:t>przerwan</w:t>
      </w:r>
      <w:proofErr w:type="spellEnd"/>
      <w:r>
        <w:t xml:space="preserve"> </w:t>
      </w:r>
      <w:proofErr w:type="spellStart"/>
      <w:r>
        <w:t>moze</w:t>
      </w:r>
      <w:proofErr w:type="spellEnd"/>
      <w:r>
        <w:t xml:space="preserve"> zakłócać pracę pozostałych </w:t>
      </w:r>
      <w:proofErr w:type="spellStart"/>
      <w:r>
        <w:t>peryferiów</w:t>
      </w:r>
      <w:proofErr w:type="spellEnd"/>
      <w:r>
        <w:t>)</w:t>
      </w:r>
    </w:p>
    <w:p w14:paraId="09FD7939" w14:textId="77777777" w:rsidR="00093708" w:rsidRDefault="00093708" w:rsidP="00093708">
      <w:pPr>
        <w:spacing w:after="0"/>
      </w:pPr>
      <w:r>
        <w:t xml:space="preserve">    Timer1.attachInterrupt(</w:t>
      </w:r>
      <w:proofErr w:type="spellStart"/>
      <w:r>
        <w:t>ethercomms</w:t>
      </w:r>
      <w:proofErr w:type="spellEnd"/>
      <w:r>
        <w:t xml:space="preserve">);  // </w:t>
      </w:r>
      <w:proofErr w:type="spellStart"/>
      <w:r>
        <w:t>obsluga</w:t>
      </w:r>
      <w:proofErr w:type="spellEnd"/>
      <w:r>
        <w:t xml:space="preserve"> przerwania - </w:t>
      </w:r>
      <w:proofErr w:type="spellStart"/>
      <w:r>
        <w:t>ethernet</w:t>
      </w:r>
      <w:proofErr w:type="spellEnd"/>
    </w:p>
    <w:p w14:paraId="5C203880" w14:textId="77777777" w:rsidR="00093708" w:rsidRDefault="00093708" w:rsidP="00093708">
      <w:pPr>
        <w:spacing w:after="0"/>
      </w:pPr>
      <w:r>
        <w:t xml:space="preserve">  </w:t>
      </w:r>
    </w:p>
    <w:p w14:paraId="5B247A90" w14:textId="77777777" w:rsidR="00093708" w:rsidRDefault="00093708" w:rsidP="00093708">
      <w:pPr>
        <w:spacing w:after="0"/>
      </w:pPr>
      <w:r>
        <w:t xml:space="preserve">    </w:t>
      </w:r>
      <w:proofErr w:type="spellStart"/>
      <w:r>
        <w:t>if</w:t>
      </w:r>
      <w:proofErr w:type="spellEnd"/>
      <w:r>
        <w:t>(</w:t>
      </w:r>
      <w:proofErr w:type="spellStart"/>
      <w:r>
        <w:t>ether.begin</w:t>
      </w:r>
      <w:proofErr w:type="spellEnd"/>
      <w:r>
        <w:t>(</w:t>
      </w:r>
      <w:proofErr w:type="spellStart"/>
      <w:r>
        <w:t>sizeof</w:t>
      </w:r>
      <w:proofErr w:type="spellEnd"/>
      <w:r>
        <w:t xml:space="preserve"> Ethernet::</w:t>
      </w:r>
      <w:proofErr w:type="spellStart"/>
      <w:r>
        <w:t>buffer</w:t>
      </w:r>
      <w:proofErr w:type="spellEnd"/>
      <w:r>
        <w:t xml:space="preserve">, </w:t>
      </w:r>
      <w:proofErr w:type="spellStart"/>
      <w:r>
        <w:t>mymac</w:t>
      </w:r>
      <w:proofErr w:type="spellEnd"/>
      <w:r>
        <w:t>) == 0)</w:t>
      </w:r>
    </w:p>
    <w:p w14:paraId="217ECE04" w14:textId="77777777" w:rsidR="00093708" w:rsidRDefault="00093708" w:rsidP="00093708">
      <w:pPr>
        <w:spacing w:after="0"/>
      </w:pPr>
      <w:r>
        <w:t xml:space="preserve">    </w:t>
      </w:r>
      <w:proofErr w:type="spellStart"/>
      <w:r>
        <w:t>Serial.println</w:t>
      </w:r>
      <w:proofErr w:type="spellEnd"/>
      <w:r>
        <w:t xml:space="preserve">("Nie </w:t>
      </w:r>
      <w:proofErr w:type="spellStart"/>
      <w:r>
        <w:t>udalo</w:t>
      </w:r>
      <w:proofErr w:type="spellEnd"/>
      <w:r>
        <w:t xml:space="preserve"> </w:t>
      </w:r>
      <w:proofErr w:type="spellStart"/>
      <w:r>
        <w:t>sie</w:t>
      </w:r>
      <w:proofErr w:type="spellEnd"/>
      <w:r>
        <w:t xml:space="preserve"> </w:t>
      </w:r>
      <w:proofErr w:type="spellStart"/>
      <w:r>
        <w:t>polaczyc</w:t>
      </w:r>
      <w:proofErr w:type="spellEnd"/>
      <w:r>
        <w:t xml:space="preserve"> z kontrolerem");</w:t>
      </w:r>
    </w:p>
    <w:p w14:paraId="18B231EB" w14:textId="77777777" w:rsidR="00093708" w:rsidRDefault="00093708" w:rsidP="00093708">
      <w:pPr>
        <w:spacing w:after="0"/>
      </w:pPr>
      <w:r>
        <w:t xml:space="preserve">    #if STATIC</w:t>
      </w:r>
    </w:p>
    <w:p w14:paraId="0731BC45" w14:textId="77777777" w:rsidR="00093708" w:rsidRDefault="00093708" w:rsidP="00093708">
      <w:pPr>
        <w:spacing w:after="0"/>
      </w:pPr>
      <w:r>
        <w:t xml:space="preserve">    </w:t>
      </w:r>
      <w:proofErr w:type="spellStart"/>
      <w:r>
        <w:t>ether.staticSetup</w:t>
      </w:r>
      <w:proofErr w:type="spellEnd"/>
      <w:r>
        <w:t>(</w:t>
      </w:r>
      <w:proofErr w:type="spellStart"/>
      <w:r>
        <w:t>myip,gwip</w:t>
      </w:r>
      <w:proofErr w:type="spellEnd"/>
      <w:r>
        <w:t>);</w:t>
      </w:r>
    </w:p>
    <w:p w14:paraId="1A1069E0" w14:textId="77777777" w:rsidR="00093708" w:rsidRDefault="00093708" w:rsidP="00093708">
      <w:pPr>
        <w:spacing w:after="0"/>
      </w:pPr>
      <w:r>
        <w:t xml:space="preserve">    #endif</w:t>
      </w:r>
    </w:p>
    <w:p w14:paraId="02BA82CE" w14:textId="77777777" w:rsidR="00093708" w:rsidRDefault="00093708" w:rsidP="00093708">
      <w:pPr>
        <w:spacing w:after="0"/>
      </w:pPr>
      <w:r>
        <w:lastRenderedPageBreak/>
        <w:t xml:space="preserve">   </w:t>
      </w:r>
    </w:p>
    <w:p w14:paraId="4838D6CD" w14:textId="77777777" w:rsidR="00093708" w:rsidRDefault="00093708" w:rsidP="00093708">
      <w:pPr>
        <w:spacing w:after="0"/>
      </w:pPr>
      <w:r>
        <w:t xml:space="preserve">    </w:t>
      </w:r>
      <w:proofErr w:type="spellStart"/>
      <w:r>
        <w:t>ether.udpServerListenOnPort</w:t>
      </w:r>
      <w:proofErr w:type="spellEnd"/>
      <w:r>
        <w:t>(&amp;</w:t>
      </w:r>
      <w:proofErr w:type="spellStart"/>
      <w:r>
        <w:t>udpSerialPrint</w:t>
      </w:r>
      <w:proofErr w:type="spellEnd"/>
      <w:r>
        <w:t xml:space="preserve">, </w:t>
      </w:r>
      <w:proofErr w:type="spellStart"/>
      <w:r>
        <w:t>myport</w:t>
      </w:r>
      <w:proofErr w:type="spellEnd"/>
      <w:r>
        <w:t>);</w:t>
      </w:r>
    </w:p>
    <w:p w14:paraId="479558A2" w14:textId="77777777" w:rsidR="00093708" w:rsidRDefault="00093708" w:rsidP="00093708">
      <w:pPr>
        <w:spacing w:after="0"/>
      </w:pPr>
      <w:r>
        <w:t xml:space="preserve">  }</w:t>
      </w:r>
    </w:p>
    <w:p w14:paraId="47760762" w14:textId="77777777" w:rsidR="00093708" w:rsidRDefault="00093708" w:rsidP="00093708">
      <w:pPr>
        <w:spacing w:after="0"/>
      </w:pPr>
      <w:r>
        <w:t xml:space="preserve">  </w:t>
      </w:r>
    </w:p>
    <w:p w14:paraId="16060DDA" w14:textId="77777777" w:rsidR="00093708" w:rsidRDefault="00093708" w:rsidP="00093708">
      <w:pPr>
        <w:spacing w:after="0"/>
      </w:pPr>
      <w:r>
        <w:t xml:space="preserve">  </w:t>
      </w:r>
      <w:proofErr w:type="spellStart"/>
      <w:r>
        <w:t>BufferFiller</w:t>
      </w:r>
      <w:proofErr w:type="spellEnd"/>
      <w:r>
        <w:t xml:space="preserve"> </w:t>
      </w:r>
      <w:proofErr w:type="spellStart"/>
      <w:r>
        <w:t>bfill</w:t>
      </w:r>
      <w:proofErr w:type="spellEnd"/>
      <w:r>
        <w:t>;</w:t>
      </w:r>
    </w:p>
    <w:p w14:paraId="014E101C" w14:textId="77777777" w:rsidR="00093708" w:rsidRDefault="00093708" w:rsidP="00093708">
      <w:pPr>
        <w:spacing w:after="0"/>
      </w:pPr>
      <w:r>
        <w:t xml:space="preserve">  </w:t>
      </w:r>
    </w:p>
    <w:p w14:paraId="2ACCA038" w14:textId="77777777" w:rsidR="00093708" w:rsidRDefault="00093708" w:rsidP="00093708">
      <w:pPr>
        <w:spacing w:after="0"/>
      </w:pPr>
      <w:r>
        <w:t xml:space="preserve">  </w:t>
      </w:r>
      <w:proofErr w:type="spellStart"/>
      <w:r>
        <w:t>void</w:t>
      </w:r>
      <w:proofErr w:type="spellEnd"/>
      <w:r>
        <w:t xml:space="preserve"> </w:t>
      </w:r>
      <w:proofErr w:type="spellStart"/>
      <w:r>
        <w:t>loop</w:t>
      </w:r>
      <w:proofErr w:type="spellEnd"/>
      <w:r>
        <w:t>(){</w:t>
      </w:r>
    </w:p>
    <w:p w14:paraId="072B57F8" w14:textId="77777777" w:rsidR="00093708" w:rsidRDefault="00093708" w:rsidP="00093708">
      <w:pPr>
        <w:spacing w:after="0"/>
      </w:pPr>
      <w:r>
        <w:t xml:space="preserve">  </w:t>
      </w:r>
    </w:p>
    <w:p w14:paraId="24DA78FC" w14:textId="77777777" w:rsidR="00093708" w:rsidRDefault="00093708" w:rsidP="00093708">
      <w:pPr>
        <w:spacing w:after="0"/>
      </w:pPr>
      <w:r>
        <w:t xml:space="preserve">    </w:t>
      </w:r>
      <w:proofErr w:type="spellStart"/>
      <w:r>
        <w:t>sensors.requestTemperatures</w:t>
      </w:r>
      <w:proofErr w:type="spellEnd"/>
      <w:r>
        <w:t>();</w:t>
      </w:r>
    </w:p>
    <w:p w14:paraId="6C6019FF" w14:textId="77777777" w:rsidR="00093708" w:rsidRDefault="00093708" w:rsidP="00093708">
      <w:pPr>
        <w:spacing w:after="0"/>
      </w:pPr>
      <w:r>
        <w:t xml:space="preserve">    temp1 = </w:t>
      </w:r>
      <w:proofErr w:type="spellStart"/>
      <w:r>
        <w:t>sensors.getTempCByIndex</w:t>
      </w:r>
      <w:proofErr w:type="spellEnd"/>
      <w:r>
        <w:t>(0);</w:t>
      </w:r>
    </w:p>
    <w:p w14:paraId="3DD247E8" w14:textId="77777777" w:rsidR="00093708" w:rsidRDefault="00093708" w:rsidP="00093708">
      <w:pPr>
        <w:spacing w:after="0"/>
      </w:pPr>
      <w:r>
        <w:t xml:space="preserve">    temp2 = </w:t>
      </w:r>
      <w:proofErr w:type="spellStart"/>
      <w:r>
        <w:t>dht.getTemperature</w:t>
      </w:r>
      <w:proofErr w:type="spellEnd"/>
      <w:r>
        <w:t>();</w:t>
      </w:r>
    </w:p>
    <w:p w14:paraId="471D5FAE" w14:textId="77777777" w:rsidR="00093708" w:rsidRDefault="00093708" w:rsidP="00093708">
      <w:pPr>
        <w:spacing w:after="0"/>
      </w:pPr>
      <w:r>
        <w:t xml:space="preserve">    </w:t>
      </w:r>
    </w:p>
    <w:p w14:paraId="4CEC6C3A" w14:textId="77777777" w:rsidR="00093708" w:rsidRDefault="00093708" w:rsidP="00093708">
      <w:pPr>
        <w:spacing w:after="0"/>
      </w:pPr>
      <w:r>
        <w:t xml:space="preserve">    </w:t>
      </w:r>
      <w:proofErr w:type="spellStart"/>
      <w:r>
        <w:t>int</w:t>
      </w:r>
      <w:proofErr w:type="spellEnd"/>
      <w:r>
        <w:t xml:space="preserve"> temp1mod = (</w:t>
      </w:r>
      <w:proofErr w:type="spellStart"/>
      <w:r>
        <w:t>int</w:t>
      </w:r>
      <w:proofErr w:type="spellEnd"/>
      <w:r>
        <w:t>)(temp1*100);</w:t>
      </w:r>
    </w:p>
    <w:p w14:paraId="5CD89983" w14:textId="77777777" w:rsidR="00093708" w:rsidRDefault="00093708" w:rsidP="00093708">
      <w:pPr>
        <w:spacing w:after="0"/>
      </w:pPr>
      <w:r>
        <w:t xml:space="preserve">    </w:t>
      </w:r>
    </w:p>
    <w:p w14:paraId="7C861C7D" w14:textId="77777777" w:rsidR="00093708" w:rsidRDefault="00093708" w:rsidP="00093708">
      <w:pPr>
        <w:spacing w:after="0"/>
      </w:pPr>
      <w:r>
        <w:t xml:space="preserve">    </w:t>
      </w:r>
      <w:proofErr w:type="spellStart"/>
      <w:r>
        <w:t>sprintf</w:t>
      </w:r>
      <w:proofErr w:type="spellEnd"/>
      <w:r>
        <w:t>(buf1,"%i",temp1mod);</w:t>
      </w:r>
    </w:p>
    <w:p w14:paraId="3FFFE8D0" w14:textId="77777777" w:rsidR="00093708" w:rsidRDefault="00093708" w:rsidP="00093708">
      <w:pPr>
        <w:spacing w:after="0"/>
      </w:pPr>
      <w:r>
        <w:t xml:space="preserve">    </w:t>
      </w:r>
      <w:proofErr w:type="spellStart"/>
      <w:r>
        <w:t>sprintf</w:t>
      </w:r>
      <w:proofErr w:type="spellEnd"/>
      <w:r>
        <w:t>(buf2,"%i",temp2);</w:t>
      </w:r>
    </w:p>
    <w:p w14:paraId="579341B6" w14:textId="77777777" w:rsidR="00093708" w:rsidRDefault="00093708" w:rsidP="00093708">
      <w:pPr>
        <w:spacing w:after="0"/>
      </w:pPr>
      <w:r>
        <w:t xml:space="preserve">    </w:t>
      </w:r>
      <w:proofErr w:type="spellStart"/>
      <w:r>
        <w:t>Serial.println</w:t>
      </w:r>
      <w:proofErr w:type="spellEnd"/>
      <w:r>
        <w:t>(buf1);</w:t>
      </w:r>
    </w:p>
    <w:p w14:paraId="474CCE44" w14:textId="77777777" w:rsidR="00093708" w:rsidRDefault="00093708" w:rsidP="00093708">
      <w:pPr>
        <w:spacing w:after="0"/>
      </w:pPr>
      <w:r>
        <w:t xml:space="preserve">    </w:t>
      </w:r>
      <w:proofErr w:type="spellStart"/>
      <w:r>
        <w:t>Serial.println</w:t>
      </w:r>
      <w:proofErr w:type="spellEnd"/>
      <w:r>
        <w:t>(buf2);</w:t>
      </w:r>
    </w:p>
    <w:p w14:paraId="31F72F36" w14:textId="40B43EEE" w:rsidR="00093708" w:rsidRDefault="00093708" w:rsidP="00093708">
      <w:pPr>
        <w:spacing w:after="0"/>
      </w:pPr>
      <w:r>
        <w:t xml:space="preserve">       </w:t>
      </w:r>
    </w:p>
    <w:p w14:paraId="72DAEFD9" w14:textId="77777777" w:rsidR="00093708" w:rsidRDefault="00093708" w:rsidP="00093708">
      <w:pPr>
        <w:spacing w:after="0"/>
      </w:pPr>
      <w:r>
        <w:t xml:space="preserve">    </w:t>
      </w:r>
      <w:proofErr w:type="spellStart"/>
      <w:r>
        <w:t>Serial.print</w:t>
      </w:r>
      <w:proofErr w:type="spellEnd"/>
      <w:r>
        <w:t>("</w:t>
      </w:r>
      <w:proofErr w:type="spellStart"/>
      <w:r>
        <w:t>Wartosc</w:t>
      </w:r>
      <w:proofErr w:type="spellEnd"/>
      <w:r>
        <w:t xml:space="preserve"> temperatury DS18B20:");</w:t>
      </w:r>
    </w:p>
    <w:p w14:paraId="543051BD" w14:textId="77777777" w:rsidR="00093708" w:rsidRDefault="00093708" w:rsidP="00093708">
      <w:pPr>
        <w:spacing w:after="0"/>
      </w:pPr>
      <w:r>
        <w:t xml:space="preserve">    </w:t>
      </w:r>
      <w:proofErr w:type="spellStart"/>
      <w:r>
        <w:t>Serial.print</w:t>
      </w:r>
      <w:proofErr w:type="spellEnd"/>
      <w:r>
        <w:t>(temp1);</w:t>
      </w:r>
    </w:p>
    <w:p w14:paraId="5CBCADE1" w14:textId="77777777" w:rsidR="00093708" w:rsidRDefault="00093708" w:rsidP="00093708">
      <w:pPr>
        <w:spacing w:after="0"/>
      </w:pPr>
      <w:r>
        <w:t xml:space="preserve">    </w:t>
      </w:r>
      <w:proofErr w:type="spellStart"/>
      <w:r>
        <w:t>Serial.print</w:t>
      </w:r>
      <w:proofErr w:type="spellEnd"/>
      <w:r>
        <w:t>("*C");</w:t>
      </w:r>
    </w:p>
    <w:p w14:paraId="4D6771FF" w14:textId="77777777" w:rsidR="00093708" w:rsidRDefault="00093708" w:rsidP="00093708">
      <w:pPr>
        <w:spacing w:after="0"/>
      </w:pPr>
      <w:r>
        <w:t xml:space="preserve">    </w:t>
      </w:r>
      <w:proofErr w:type="spellStart"/>
      <w:r>
        <w:t>if</w:t>
      </w:r>
      <w:proofErr w:type="spellEnd"/>
      <w:r>
        <w:t xml:space="preserve"> (temp2&gt;10){</w:t>
      </w:r>
    </w:p>
    <w:p w14:paraId="148D14A3" w14:textId="77777777" w:rsidR="00093708" w:rsidRDefault="00093708" w:rsidP="00093708">
      <w:pPr>
        <w:spacing w:after="0"/>
      </w:pPr>
      <w:r>
        <w:t xml:space="preserve">      </w:t>
      </w:r>
      <w:proofErr w:type="spellStart"/>
      <w:r>
        <w:t>Serial.print</w:t>
      </w:r>
      <w:proofErr w:type="spellEnd"/>
      <w:r>
        <w:t>(" oraz DHT11:");</w:t>
      </w:r>
    </w:p>
    <w:p w14:paraId="035D7242" w14:textId="77777777" w:rsidR="00093708" w:rsidRDefault="00093708" w:rsidP="00093708">
      <w:pPr>
        <w:spacing w:after="0"/>
      </w:pPr>
      <w:r>
        <w:t xml:space="preserve">      </w:t>
      </w:r>
      <w:proofErr w:type="spellStart"/>
      <w:r>
        <w:t>Serial.print</w:t>
      </w:r>
      <w:proofErr w:type="spellEnd"/>
      <w:r>
        <w:t>(temp2);</w:t>
      </w:r>
    </w:p>
    <w:p w14:paraId="32F4F491" w14:textId="77777777" w:rsidR="00093708" w:rsidRDefault="00093708" w:rsidP="00093708">
      <w:pPr>
        <w:spacing w:after="0"/>
      </w:pPr>
      <w:r>
        <w:t xml:space="preserve">      </w:t>
      </w:r>
      <w:proofErr w:type="spellStart"/>
      <w:r>
        <w:t>Serial.println</w:t>
      </w:r>
      <w:proofErr w:type="spellEnd"/>
      <w:r>
        <w:t>("*C");</w:t>
      </w:r>
    </w:p>
    <w:p w14:paraId="7A57270E" w14:textId="77777777" w:rsidR="00093708" w:rsidRDefault="00093708" w:rsidP="00093708">
      <w:pPr>
        <w:spacing w:after="0"/>
      </w:pPr>
      <w:r>
        <w:t xml:space="preserve">    }</w:t>
      </w:r>
    </w:p>
    <w:p w14:paraId="7C822FC1" w14:textId="77777777" w:rsidR="00093708" w:rsidRDefault="00093708" w:rsidP="00093708">
      <w:pPr>
        <w:spacing w:after="0"/>
      </w:pPr>
      <w:r>
        <w:t xml:space="preserve">    </w:t>
      </w:r>
      <w:proofErr w:type="spellStart"/>
      <w:r>
        <w:t>else</w:t>
      </w:r>
      <w:proofErr w:type="spellEnd"/>
      <w:r>
        <w:t xml:space="preserve"> </w:t>
      </w:r>
      <w:proofErr w:type="spellStart"/>
      <w:r>
        <w:t>Serial.println</w:t>
      </w:r>
      <w:proofErr w:type="spellEnd"/>
      <w:r>
        <w:t>("");</w:t>
      </w:r>
    </w:p>
    <w:p w14:paraId="296F0011" w14:textId="77777777" w:rsidR="00093708" w:rsidRDefault="00093708" w:rsidP="00093708">
      <w:pPr>
        <w:spacing w:after="0"/>
      </w:pPr>
      <w:r>
        <w:t xml:space="preserve">  </w:t>
      </w:r>
    </w:p>
    <w:p w14:paraId="226256E2" w14:textId="77777777" w:rsidR="00093708" w:rsidRDefault="00093708" w:rsidP="00093708">
      <w:pPr>
        <w:spacing w:after="0"/>
      </w:pPr>
      <w:r>
        <w:t xml:space="preserve">    </w:t>
      </w:r>
      <w:proofErr w:type="spellStart"/>
      <w:r>
        <w:t>delay</w:t>
      </w:r>
      <w:proofErr w:type="spellEnd"/>
      <w:r>
        <w:t>(100);</w:t>
      </w:r>
    </w:p>
    <w:p w14:paraId="31ABD340" w14:textId="77777777" w:rsidR="00093708" w:rsidRDefault="00093708" w:rsidP="00093708">
      <w:pPr>
        <w:spacing w:after="0"/>
      </w:pPr>
      <w:r>
        <w:t xml:space="preserve">  </w:t>
      </w:r>
    </w:p>
    <w:p w14:paraId="27D40C1A" w14:textId="77777777" w:rsidR="00093708" w:rsidRDefault="00093708" w:rsidP="00093708">
      <w:pPr>
        <w:spacing w:after="0"/>
      </w:pPr>
      <w:r>
        <w:t xml:space="preserve">    </w:t>
      </w:r>
      <w:proofErr w:type="spellStart"/>
      <w:r>
        <w:t>lcd.setCursor</w:t>
      </w:r>
      <w:proofErr w:type="spellEnd"/>
      <w:r>
        <w:t>(1,0);</w:t>
      </w:r>
    </w:p>
    <w:p w14:paraId="0CE110B9" w14:textId="77777777" w:rsidR="00093708" w:rsidRDefault="00093708" w:rsidP="00093708">
      <w:pPr>
        <w:spacing w:after="0"/>
      </w:pPr>
      <w:r>
        <w:t xml:space="preserve">    </w:t>
      </w:r>
      <w:proofErr w:type="spellStart"/>
      <w:r>
        <w:t>lcd.print</w:t>
      </w:r>
      <w:proofErr w:type="spellEnd"/>
      <w:r>
        <w:t>("Temp1 = ");</w:t>
      </w:r>
    </w:p>
    <w:p w14:paraId="314B436D" w14:textId="77777777" w:rsidR="00093708" w:rsidRDefault="00093708" w:rsidP="00093708">
      <w:pPr>
        <w:spacing w:after="0"/>
      </w:pPr>
      <w:r>
        <w:t xml:space="preserve">    </w:t>
      </w:r>
      <w:proofErr w:type="spellStart"/>
      <w:r>
        <w:t>lcd.print</w:t>
      </w:r>
      <w:proofErr w:type="spellEnd"/>
      <w:r>
        <w:t>(temp1);</w:t>
      </w:r>
    </w:p>
    <w:p w14:paraId="2F668B9C" w14:textId="77777777" w:rsidR="00093708" w:rsidRDefault="00093708" w:rsidP="00093708">
      <w:pPr>
        <w:spacing w:after="0"/>
      </w:pPr>
      <w:r>
        <w:t xml:space="preserve">  </w:t>
      </w:r>
    </w:p>
    <w:p w14:paraId="0C069F70" w14:textId="77777777" w:rsidR="00093708" w:rsidRDefault="00093708" w:rsidP="00093708">
      <w:pPr>
        <w:spacing w:after="0"/>
      </w:pPr>
      <w:r>
        <w:t xml:space="preserve">    </w:t>
      </w:r>
      <w:proofErr w:type="spellStart"/>
      <w:r>
        <w:t>lcd.setCursor</w:t>
      </w:r>
      <w:proofErr w:type="spellEnd"/>
      <w:r>
        <w:t>(1,1);</w:t>
      </w:r>
    </w:p>
    <w:p w14:paraId="751F5544" w14:textId="77777777" w:rsidR="00093708" w:rsidRDefault="00093708" w:rsidP="00093708">
      <w:pPr>
        <w:spacing w:after="0"/>
      </w:pPr>
      <w:r>
        <w:t xml:space="preserve">    </w:t>
      </w:r>
      <w:proofErr w:type="spellStart"/>
      <w:r>
        <w:t>lcd.print</w:t>
      </w:r>
      <w:proofErr w:type="spellEnd"/>
      <w:r>
        <w:t>("Temp2 = ");</w:t>
      </w:r>
    </w:p>
    <w:p w14:paraId="4E16F9C7" w14:textId="77777777" w:rsidR="00093708" w:rsidRDefault="00093708" w:rsidP="00093708">
      <w:pPr>
        <w:spacing w:after="0"/>
      </w:pPr>
      <w:r>
        <w:t xml:space="preserve">    </w:t>
      </w:r>
      <w:proofErr w:type="spellStart"/>
      <w:r>
        <w:t>lcd.print</w:t>
      </w:r>
      <w:proofErr w:type="spellEnd"/>
      <w:r>
        <w:t>(temp2);</w:t>
      </w:r>
    </w:p>
    <w:p w14:paraId="62792CAB" w14:textId="77777777" w:rsidR="00093708" w:rsidRDefault="00093708" w:rsidP="00093708">
      <w:pPr>
        <w:spacing w:after="0"/>
      </w:pPr>
      <w:r>
        <w:t xml:space="preserve">  }</w:t>
      </w:r>
    </w:p>
    <w:p w14:paraId="5DB3931B" w14:textId="77777777" w:rsidR="00093708" w:rsidRDefault="00093708" w:rsidP="00093708">
      <w:pPr>
        <w:spacing w:after="0"/>
      </w:pPr>
      <w:r>
        <w:t xml:space="preserve">  </w:t>
      </w:r>
    </w:p>
    <w:p w14:paraId="4D1F5DBB" w14:textId="77777777" w:rsidR="00093708" w:rsidRDefault="00093708" w:rsidP="00093708">
      <w:pPr>
        <w:spacing w:after="0"/>
      </w:pPr>
      <w:r>
        <w:t xml:space="preserve">  </w:t>
      </w:r>
      <w:proofErr w:type="spellStart"/>
      <w:r>
        <w:t>void</w:t>
      </w:r>
      <w:proofErr w:type="spellEnd"/>
      <w:r>
        <w:t xml:space="preserve"> </w:t>
      </w:r>
      <w:proofErr w:type="spellStart"/>
      <w:r>
        <w:t>ethercomms</w:t>
      </w:r>
      <w:proofErr w:type="spellEnd"/>
      <w:r>
        <w:t>(){</w:t>
      </w:r>
    </w:p>
    <w:p w14:paraId="475BB07D" w14:textId="77777777" w:rsidR="00093708" w:rsidRDefault="00093708" w:rsidP="00093708">
      <w:pPr>
        <w:spacing w:after="0"/>
      </w:pPr>
      <w:r>
        <w:t xml:space="preserve">  </w:t>
      </w:r>
    </w:p>
    <w:p w14:paraId="238E9848" w14:textId="77777777" w:rsidR="00093708" w:rsidRDefault="00093708" w:rsidP="00093708">
      <w:pPr>
        <w:spacing w:after="0"/>
      </w:pPr>
      <w:r>
        <w:t xml:space="preserve">      // </w:t>
      </w:r>
      <w:proofErr w:type="spellStart"/>
      <w:r>
        <w:t>obsluga</w:t>
      </w:r>
      <w:proofErr w:type="spellEnd"/>
      <w:r>
        <w:t xml:space="preserve"> </w:t>
      </w:r>
      <w:proofErr w:type="spellStart"/>
      <w:r>
        <w:t>modulu</w:t>
      </w:r>
      <w:proofErr w:type="spellEnd"/>
      <w:r>
        <w:t xml:space="preserve"> </w:t>
      </w:r>
      <w:proofErr w:type="spellStart"/>
      <w:r>
        <w:t>ethernetowego</w:t>
      </w:r>
      <w:proofErr w:type="spellEnd"/>
      <w:r>
        <w:t xml:space="preserve"> w przerwaniu </w:t>
      </w:r>
      <w:proofErr w:type="spellStart"/>
      <w:r>
        <w:t>triggerowanym</w:t>
      </w:r>
      <w:proofErr w:type="spellEnd"/>
      <w:r>
        <w:t xml:space="preserve"> </w:t>
      </w:r>
      <w:proofErr w:type="spellStart"/>
      <w:r>
        <w:t>timerem</w:t>
      </w:r>
      <w:proofErr w:type="spellEnd"/>
      <w:r>
        <w:t xml:space="preserve"> pozwala na </w:t>
      </w:r>
    </w:p>
    <w:p w14:paraId="3074D913" w14:textId="77777777" w:rsidR="00093708" w:rsidRDefault="00093708" w:rsidP="00093708">
      <w:pPr>
        <w:spacing w:after="0"/>
      </w:pPr>
      <w:r>
        <w:lastRenderedPageBreak/>
        <w:t xml:space="preserve">      // jego </w:t>
      </w:r>
      <w:proofErr w:type="spellStart"/>
      <w:r>
        <w:t>plynne</w:t>
      </w:r>
      <w:proofErr w:type="spellEnd"/>
      <w:r>
        <w:t xml:space="preserve"> </w:t>
      </w:r>
      <w:proofErr w:type="spellStart"/>
      <w:r>
        <w:t>dzialanie</w:t>
      </w:r>
      <w:proofErr w:type="spellEnd"/>
      <w:r>
        <w:t xml:space="preserve"> </w:t>
      </w:r>
      <w:proofErr w:type="spellStart"/>
      <w:r>
        <w:t>niezaleznie</w:t>
      </w:r>
      <w:proofErr w:type="spellEnd"/>
      <w:r>
        <w:t xml:space="preserve"> od innych wykonywanych przez mikrokontroler </w:t>
      </w:r>
      <w:proofErr w:type="spellStart"/>
      <w:r>
        <w:t>zadan</w:t>
      </w:r>
      <w:proofErr w:type="spellEnd"/>
    </w:p>
    <w:p w14:paraId="0DB87C5B" w14:textId="77777777" w:rsidR="00093708" w:rsidRDefault="00093708" w:rsidP="00093708">
      <w:pPr>
        <w:spacing w:after="0"/>
      </w:pPr>
    </w:p>
    <w:p w14:paraId="1BF6059E" w14:textId="77777777" w:rsidR="00AE4898" w:rsidRDefault="00093708" w:rsidP="00093708">
      <w:pPr>
        <w:spacing w:after="0"/>
      </w:pPr>
      <w:r>
        <w:t xml:space="preserve">      </w:t>
      </w:r>
      <w:proofErr w:type="spellStart"/>
      <w:r>
        <w:t>ether.packetLoop</w:t>
      </w:r>
      <w:proofErr w:type="spellEnd"/>
      <w:r>
        <w:t>(</w:t>
      </w:r>
      <w:proofErr w:type="spellStart"/>
      <w:r>
        <w:t>ether.packetReceive</w:t>
      </w:r>
      <w:proofErr w:type="spellEnd"/>
      <w:r>
        <w:t>());</w:t>
      </w:r>
    </w:p>
    <w:p w14:paraId="24DF9E4B" w14:textId="0D2555EC" w:rsidR="00093708" w:rsidRDefault="00093708" w:rsidP="00093708">
      <w:pPr>
        <w:spacing w:after="0"/>
      </w:pPr>
      <w:r>
        <w:t xml:space="preserve">  }</w:t>
      </w:r>
    </w:p>
    <w:p w14:paraId="6C5DFD99" w14:textId="6CD6BFA1" w:rsidR="003E718D" w:rsidRDefault="003E718D" w:rsidP="00093708">
      <w:pPr>
        <w:spacing w:after="0"/>
      </w:pPr>
    </w:p>
    <w:p w14:paraId="5D2C6D88" w14:textId="3A5516E4" w:rsidR="00A8695C" w:rsidRDefault="00185117" w:rsidP="007D5C1F">
      <w:pPr>
        <w:spacing w:after="0"/>
        <w:jc w:val="left"/>
      </w:pPr>
      <w:r>
        <w:t xml:space="preserve">Program wysyła pomiar z jednego z dwóch dostępnych czujników: </w:t>
      </w:r>
      <w:r w:rsidR="007D5C1F">
        <w:t xml:space="preserve">DS18B20 dostępnego ze zmiennej zmiennoprzecinkowej temp1 oraz DHT11 dostępnego spod zmiennej typu </w:t>
      </w:r>
      <w:proofErr w:type="spellStart"/>
      <w:r w:rsidR="007D5C1F">
        <w:t>int</w:t>
      </w:r>
      <w:proofErr w:type="spellEnd"/>
      <w:r w:rsidR="007D5C1F">
        <w:t xml:space="preserve"> temp2.</w:t>
      </w:r>
      <w:r w:rsidR="00345D37">
        <w:t xml:space="preserve"> W celu łatwego </w:t>
      </w:r>
      <w:proofErr w:type="spellStart"/>
      <w:r w:rsidR="00345D37">
        <w:t>przesyłu</w:t>
      </w:r>
      <w:proofErr w:type="spellEnd"/>
      <w:r w:rsidR="00345D37">
        <w:t xml:space="preserve"> danych zmienne temp1 oraz temp2 są po wykonaniu pomiarów konwertowane do postaci tablic znakowych i zapisane do zmiennych o nazwach odpowiednio buf1 oraz buf2.</w:t>
      </w:r>
    </w:p>
    <w:p w14:paraId="6D5BFD32" w14:textId="7D0D553B" w:rsidR="00490F91" w:rsidRDefault="00490F91" w:rsidP="007D5C1F">
      <w:pPr>
        <w:spacing w:after="0"/>
        <w:jc w:val="left"/>
      </w:pPr>
    </w:p>
    <w:p w14:paraId="038BB232" w14:textId="0B0DAE1E" w:rsidR="00490F91" w:rsidRDefault="00490F91" w:rsidP="007D5C1F">
      <w:pPr>
        <w:spacing w:after="0"/>
        <w:jc w:val="left"/>
      </w:pPr>
      <w:r>
        <w:t xml:space="preserve">Procedura </w:t>
      </w:r>
      <w:proofErr w:type="spellStart"/>
      <w:r>
        <w:t>przesyłu</w:t>
      </w:r>
      <w:proofErr w:type="spellEnd"/>
      <w:r>
        <w:t xml:space="preserve"> pomiaru temperatury z określonego czujnika przebiega w następujący sposób:</w:t>
      </w:r>
    </w:p>
    <w:p w14:paraId="26DD76EA" w14:textId="19000CD1" w:rsidR="00490F91" w:rsidRDefault="00490F91" w:rsidP="007D5C1F">
      <w:pPr>
        <w:spacing w:after="0"/>
        <w:jc w:val="left"/>
      </w:pPr>
    </w:p>
    <w:p w14:paraId="31F85AA9" w14:textId="179AD4AD" w:rsidR="00490F91" w:rsidRDefault="00490F91" w:rsidP="007D5C1F">
      <w:pPr>
        <w:spacing w:after="0"/>
        <w:jc w:val="left"/>
      </w:pPr>
      <w:r>
        <w:t xml:space="preserve">1. Zewnętrzny </w:t>
      </w:r>
      <w:r w:rsidR="00A95229">
        <w:t xml:space="preserve">klient wysyła zapytanie do układu pomiarowego w celu uzyskania danych z konkretnego czujnika (w zależności od treści zapytania dostaje on różne odpowiedzi: dla zapytania o treści „1” otrzymuje on pomiar z czujnika pierwszego, a dla zapytania o treści „2” otrzymuje pomiar z czujnika drugiego; zapytania powinny być kodowane w systemie UTF-8). W celu wysłania zapytania konieczne jest określenie adresu IP </w:t>
      </w:r>
      <w:proofErr w:type="spellStart"/>
      <w:r w:rsidR="00A95229">
        <w:t>Arduino</w:t>
      </w:r>
      <w:proofErr w:type="spellEnd"/>
      <w:r w:rsidR="00A95229">
        <w:t xml:space="preserve"> Uno oraz portu docelowego. Wysłany </w:t>
      </w:r>
      <w:proofErr w:type="spellStart"/>
      <w:r w:rsidR="00A95229">
        <w:t>datagram</w:t>
      </w:r>
      <w:proofErr w:type="spellEnd"/>
      <w:r w:rsidR="00A95229">
        <w:t xml:space="preserve"> zawiera pełną informację o nadawcy.</w:t>
      </w:r>
    </w:p>
    <w:p w14:paraId="38E0E2E3" w14:textId="3F698DB7" w:rsidR="00A95229" w:rsidRDefault="00A95229" w:rsidP="007D5C1F">
      <w:pPr>
        <w:spacing w:after="0"/>
        <w:jc w:val="left"/>
      </w:pPr>
    </w:p>
    <w:p w14:paraId="4F6E7A86" w14:textId="0358DC6F" w:rsidR="00A95229" w:rsidRDefault="00A95229" w:rsidP="007D5C1F">
      <w:pPr>
        <w:spacing w:after="0"/>
        <w:jc w:val="left"/>
      </w:pPr>
      <w:r>
        <w:t xml:space="preserve">2. Serwer UDP działający z poziomu płytki uruchomieniowej </w:t>
      </w:r>
      <w:proofErr w:type="spellStart"/>
      <w:r>
        <w:t>Arduino</w:t>
      </w:r>
      <w:proofErr w:type="spellEnd"/>
      <w:r>
        <w:t xml:space="preserve"> Uno odbiera wysłane wcześniej zapytanie i interpretuje je tak, aby w odpowiedzi wysłać </w:t>
      </w:r>
      <w:proofErr w:type="spellStart"/>
      <w:r>
        <w:t>datagram</w:t>
      </w:r>
      <w:proofErr w:type="spellEnd"/>
      <w:r>
        <w:t xml:space="preserve"> pochodzący z odpowiedniej zmiennej.</w:t>
      </w:r>
    </w:p>
    <w:p w14:paraId="3121EE90" w14:textId="29DDA539" w:rsidR="00A8695C" w:rsidRDefault="00A8695C" w:rsidP="00093708">
      <w:pPr>
        <w:spacing w:after="0"/>
      </w:pPr>
    </w:p>
    <w:p w14:paraId="37185446" w14:textId="0950C978" w:rsidR="00A95229" w:rsidRDefault="00A95229" w:rsidP="00093708">
      <w:pPr>
        <w:spacing w:after="0"/>
      </w:pPr>
      <w:r>
        <w:t>3. Serwer UDP wysyła odpowiedź do zewnętrznego klienta, którą adresuje na podstawie danych nadawcy umieszczonych w nagłówku odebranego wcześniej zapytania.</w:t>
      </w:r>
    </w:p>
    <w:p w14:paraId="7B4DC932" w14:textId="58462935" w:rsidR="00A95229" w:rsidRDefault="00A95229" w:rsidP="00093708">
      <w:pPr>
        <w:spacing w:after="0"/>
      </w:pPr>
    </w:p>
    <w:p w14:paraId="16A7AD53" w14:textId="26FECB8C" w:rsidR="00A95229" w:rsidRDefault="00A95229" w:rsidP="00093708">
      <w:pPr>
        <w:spacing w:after="0"/>
      </w:pPr>
      <w:r>
        <w:t xml:space="preserve">4. </w:t>
      </w:r>
      <w:r w:rsidR="00551AE7">
        <w:t>Zewnętrzny klient odbiera wysłaną odpowiedź oraz zapisuje ją w swojej bazie danych w celu późniejszego wykorzystania.</w:t>
      </w:r>
    </w:p>
    <w:p w14:paraId="17D392CD" w14:textId="2AB38D41" w:rsidR="000A77DA" w:rsidRDefault="000A77DA" w:rsidP="00093708">
      <w:pPr>
        <w:spacing w:after="0"/>
      </w:pPr>
    </w:p>
    <w:p w14:paraId="453EB4BB" w14:textId="6A12C01C" w:rsidR="000A77DA" w:rsidRDefault="000A77DA" w:rsidP="00093708">
      <w:pPr>
        <w:spacing w:after="0"/>
      </w:pPr>
      <w:r>
        <w:t>Zaimplementowana komunikacja UDP umożliwia uzyskanie stabilnego połączenia między zewnętrzną bazą danych a systemem akwizycji danych pomiarowych.</w:t>
      </w:r>
    </w:p>
    <w:p w14:paraId="6C60E8DB" w14:textId="2987F10E" w:rsidR="00B75502" w:rsidRDefault="00B75502" w:rsidP="00093708">
      <w:pPr>
        <w:spacing w:after="0"/>
      </w:pPr>
    </w:p>
    <w:p w14:paraId="5F377BBA" w14:textId="6E928002" w:rsidR="00B75502" w:rsidRDefault="00B75502" w:rsidP="00093708">
      <w:pPr>
        <w:spacing w:after="0"/>
      </w:pPr>
    </w:p>
    <w:p w14:paraId="0545CD15" w14:textId="61D957F3" w:rsidR="00B75502" w:rsidRDefault="00B75502" w:rsidP="00093708">
      <w:pPr>
        <w:spacing w:after="0"/>
      </w:pPr>
    </w:p>
    <w:p w14:paraId="6A0FDD64" w14:textId="77777777" w:rsidR="00B75502" w:rsidRDefault="00B75502" w:rsidP="00093708">
      <w:pPr>
        <w:spacing w:after="0"/>
      </w:pPr>
    </w:p>
    <w:p w14:paraId="01953237" w14:textId="325EA713" w:rsidR="00B75502" w:rsidRDefault="00B75502" w:rsidP="00B75502">
      <w:pPr>
        <w:pStyle w:val="Nagwek1"/>
      </w:pPr>
      <w:r>
        <w:lastRenderedPageBreak/>
        <w:t>8. Podsumowanie</w:t>
      </w:r>
    </w:p>
    <w:p w14:paraId="743C4097" w14:textId="4686E601" w:rsidR="009B4F52" w:rsidRDefault="009B4F52" w:rsidP="009B4F52"/>
    <w:p w14:paraId="403285A9" w14:textId="5B4E4BD4" w:rsidR="009B4F52" w:rsidRPr="009B4F52" w:rsidRDefault="009B4F52" w:rsidP="009B4F52">
      <w:r>
        <w:t xml:space="preserve">Wykonany system pomiarowy przedstawiono na zdjęciu poniżej </w:t>
      </w:r>
      <w:proofErr w:type="spellStart"/>
      <w:r>
        <w:t>poniżej</w:t>
      </w:r>
      <w:proofErr w:type="spellEnd"/>
      <w:r>
        <w:t>:</w:t>
      </w:r>
    </w:p>
    <w:p w14:paraId="55E3648F" w14:textId="0F95947C" w:rsidR="000C58EF" w:rsidRDefault="000C58EF" w:rsidP="000C58EF"/>
    <w:p w14:paraId="786E22A0" w14:textId="17CD9057" w:rsidR="000C58EF" w:rsidRPr="000C58EF" w:rsidRDefault="000C58EF" w:rsidP="000C58EF">
      <w:pPr>
        <w:spacing w:line="240" w:lineRule="auto"/>
        <w:jc w:val="center"/>
      </w:pPr>
      <w:r>
        <w:rPr>
          <w:noProof/>
        </w:rPr>
        <w:drawing>
          <wp:inline distT="0" distB="0" distL="0" distR="0" wp14:anchorId="2E9509D8" wp14:editId="606CE39E">
            <wp:extent cx="5183505" cy="4486275"/>
            <wp:effectExtent l="0" t="0" r="0" b="952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83505" cy="4486275"/>
                    </a:xfrm>
                    <a:prstGeom prst="rect">
                      <a:avLst/>
                    </a:prstGeom>
                    <a:noFill/>
                    <a:ln>
                      <a:noFill/>
                    </a:ln>
                  </pic:spPr>
                </pic:pic>
              </a:graphicData>
            </a:graphic>
          </wp:inline>
        </w:drawing>
      </w:r>
    </w:p>
    <w:p w14:paraId="1E0FC921" w14:textId="503019C3" w:rsidR="00201BEF" w:rsidRDefault="009B4F52" w:rsidP="00B75502">
      <w:r>
        <w:t xml:space="preserve">Po lewej stronie zdjęcia widoczny jest moduł ENC28J60 podłączony do kabla </w:t>
      </w:r>
      <w:proofErr w:type="spellStart"/>
      <w:r>
        <w:t>Ethernetowego</w:t>
      </w:r>
      <w:proofErr w:type="spellEnd"/>
      <w:r>
        <w:t xml:space="preserve">. </w:t>
      </w:r>
      <w:r w:rsidR="00201BEF">
        <w:t xml:space="preserve">W prawym dolnym rogu zdjęcia widoczny jest czujnik DS18B20, a po lewej od niego widoczny jest czujnik DHT11. Na zdjęciu widać również w jak prosty sposób można połączyć moduł LCD z konwerterem I2C. Połączenia elementów do płytki </w:t>
      </w:r>
      <w:proofErr w:type="spellStart"/>
      <w:r w:rsidR="00201BEF">
        <w:t>Arduino</w:t>
      </w:r>
      <w:proofErr w:type="spellEnd"/>
      <w:r w:rsidR="00201BEF">
        <w:t xml:space="preserve"> Uno wykonano z użyciem płytki typu </w:t>
      </w:r>
      <w:proofErr w:type="spellStart"/>
      <w:r w:rsidR="00201BEF">
        <w:t>breadboard</w:t>
      </w:r>
      <w:proofErr w:type="spellEnd"/>
      <w:r w:rsidR="00201BEF">
        <w:t>.</w:t>
      </w:r>
    </w:p>
    <w:p w14:paraId="27F95118" w14:textId="5DF423DB" w:rsidR="00D20B8D" w:rsidRDefault="00D20B8D" w:rsidP="00B75502">
      <w:r>
        <w:t xml:space="preserve">Potwierdzenie odpowiedniego działania kodu z rozdziału 7, który stanowi finalną formę projektu przedstawiono na poniższym zrzucie prezentującym monitor portu szeregowego </w:t>
      </w:r>
      <w:proofErr w:type="spellStart"/>
      <w:r>
        <w:t>Arduino</w:t>
      </w:r>
      <w:proofErr w:type="spellEnd"/>
      <w:r>
        <w:t xml:space="preserve"> IDE:</w:t>
      </w:r>
    </w:p>
    <w:p w14:paraId="7FB3A32D" w14:textId="3AA65CC9" w:rsidR="00B75502" w:rsidRDefault="000C58EF" w:rsidP="000C58EF">
      <w:pPr>
        <w:spacing w:line="240" w:lineRule="auto"/>
        <w:jc w:val="center"/>
      </w:pPr>
      <w:r>
        <w:rPr>
          <w:noProof/>
        </w:rPr>
        <w:lastRenderedPageBreak/>
        <w:drawing>
          <wp:inline distT="0" distB="0" distL="0" distR="0" wp14:anchorId="0479483B" wp14:editId="748CD922">
            <wp:extent cx="5183505" cy="2740025"/>
            <wp:effectExtent l="0" t="0" r="0" b="317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3505" cy="2740025"/>
                    </a:xfrm>
                    <a:prstGeom prst="rect">
                      <a:avLst/>
                    </a:prstGeom>
                  </pic:spPr>
                </pic:pic>
              </a:graphicData>
            </a:graphic>
          </wp:inline>
        </w:drawing>
      </w:r>
    </w:p>
    <w:p w14:paraId="1B42598C" w14:textId="68021E4D" w:rsidR="000C58EF" w:rsidRDefault="00D20B8D" w:rsidP="000C58EF">
      <w:pPr>
        <w:spacing w:line="240" w:lineRule="auto"/>
      </w:pPr>
      <w:r>
        <w:t xml:space="preserve">Na zdjęciu widoczny jest moment uzyskania przez moduł ENC28J60 połączenia z siecią oraz parę pierwszych pomiarów wykonywanych przez czujnik. Po wykonaniu sześciu pomiarów płytka </w:t>
      </w:r>
      <w:proofErr w:type="spellStart"/>
      <w:r>
        <w:t>Arduino</w:t>
      </w:r>
      <w:proofErr w:type="spellEnd"/>
      <w:r>
        <w:t xml:space="preserve"> odbiera zapytanie od zewnętrznego klienta o pomiar z czujnika 2. W reakcji na to zapytanie mikrokontroler poprawnie wysłał odpowiedź. </w:t>
      </w:r>
    </w:p>
    <w:p w14:paraId="34514E0C" w14:textId="2E2BEAE4" w:rsidR="00D20B8D" w:rsidRDefault="00D20B8D" w:rsidP="000C58EF">
      <w:pPr>
        <w:spacing w:line="240" w:lineRule="auto"/>
      </w:pPr>
    </w:p>
    <w:p w14:paraId="65DF0012" w14:textId="52F13C47" w:rsidR="00D20B8D" w:rsidRPr="00B75502" w:rsidRDefault="007C64FE" w:rsidP="000C58EF">
      <w:pPr>
        <w:spacing w:line="240" w:lineRule="auto"/>
      </w:pPr>
      <w:r>
        <w:t xml:space="preserve">Przedstawione powyżej zrzuty stanowią potwierdzenie poprawnego działania systemu pomiarowego opartego na płytce </w:t>
      </w:r>
      <w:proofErr w:type="spellStart"/>
      <w:r>
        <w:t>Arduino</w:t>
      </w:r>
      <w:proofErr w:type="spellEnd"/>
      <w:r>
        <w:t xml:space="preserve"> Uno, co było przedmiotem projektu.</w:t>
      </w:r>
    </w:p>
    <w:sectPr w:rsidR="00D20B8D" w:rsidRPr="00B75502" w:rsidSect="00DA52A1">
      <w:footerReference w:type="default" r:id="rId18"/>
      <w:headerReference w:type="first" r:id="rId19"/>
      <w:footerReference w:type="first" r:id="rId20"/>
      <w:pgSz w:w="11906" w:h="16838" w:code="9"/>
      <w:pgMar w:top="2325" w:right="1021" w:bottom="2155" w:left="2722" w:header="709" w:footer="124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82E19F" w14:textId="77777777" w:rsidR="00DE4586" w:rsidRDefault="00DE4586" w:rsidP="006747BD">
      <w:pPr>
        <w:spacing w:after="0" w:line="240" w:lineRule="auto"/>
      </w:pPr>
      <w:r>
        <w:separator/>
      </w:r>
    </w:p>
  </w:endnote>
  <w:endnote w:type="continuationSeparator" w:id="0">
    <w:p w14:paraId="2274D998" w14:textId="77777777" w:rsidR="00DE4586" w:rsidRDefault="00DE4586" w:rsidP="00674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Verdana">
    <w:panose1 w:val="020B0604030504040204"/>
    <w:charset w:val="EE"/>
    <w:family w:val="swiss"/>
    <w:pitch w:val="variable"/>
    <w:sig w:usb0="A00006FF" w:usb1="4000205B" w:usb2="0000001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auto"/>
      </w:rPr>
      <w:id w:val="-1988227961"/>
      <w:docPartObj>
        <w:docPartGallery w:val="Page Numbers (Bottom of Page)"/>
        <w:docPartUnique/>
      </w:docPartObj>
    </w:sdtPr>
    <w:sdtEndPr/>
    <w:sdtContent>
      <w:sdt>
        <w:sdtPr>
          <w:rPr>
            <w:color w:val="auto"/>
          </w:rPr>
          <w:id w:val="-187525118"/>
          <w:docPartObj>
            <w:docPartGallery w:val="Page Numbers (Top of Page)"/>
            <w:docPartUnique/>
          </w:docPartObj>
        </w:sdtPr>
        <w:sdtEndPr/>
        <w:sdtContent>
          <w:p w14:paraId="756A5AEE" w14:textId="77777777" w:rsidR="00F9354A" w:rsidRDefault="00F9354A">
            <w:pPr>
              <w:pStyle w:val="Stopka"/>
            </w:pPr>
            <w:r>
              <w:t xml:space="preserve">Strona </w:t>
            </w:r>
            <w:r>
              <w:rPr>
                <w:b w:val="0"/>
                <w:bCs/>
                <w:sz w:val="24"/>
                <w:szCs w:val="24"/>
              </w:rPr>
              <w:fldChar w:fldCharType="begin"/>
            </w:r>
            <w:r>
              <w:rPr>
                <w:bCs/>
              </w:rPr>
              <w:instrText>PAGE</w:instrText>
            </w:r>
            <w:r>
              <w:rPr>
                <w:b w:val="0"/>
                <w:bCs/>
                <w:sz w:val="24"/>
                <w:szCs w:val="24"/>
              </w:rPr>
              <w:fldChar w:fldCharType="separate"/>
            </w:r>
            <w:r>
              <w:rPr>
                <w:bCs/>
                <w:noProof/>
              </w:rPr>
              <w:t>2</w:t>
            </w:r>
            <w:r>
              <w:rPr>
                <w:b w:val="0"/>
                <w:bCs/>
                <w:sz w:val="24"/>
                <w:szCs w:val="24"/>
              </w:rPr>
              <w:fldChar w:fldCharType="end"/>
            </w:r>
            <w:r>
              <w:t xml:space="preserve"> z </w:t>
            </w:r>
            <w:r>
              <w:rPr>
                <w:b w:val="0"/>
                <w:bCs/>
                <w:sz w:val="24"/>
                <w:szCs w:val="24"/>
              </w:rPr>
              <w:fldChar w:fldCharType="begin"/>
            </w:r>
            <w:r>
              <w:rPr>
                <w:bCs/>
              </w:rPr>
              <w:instrText>NUMPAGES</w:instrText>
            </w:r>
            <w:r>
              <w:rPr>
                <w:b w:val="0"/>
                <w:bCs/>
                <w:sz w:val="24"/>
                <w:szCs w:val="24"/>
              </w:rPr>
              <w:fldChar w:fldCharType="separate"/>
            </w:r>
            <w:r>
              <w:rPr>
                <w:bCs/>
                <w:noProof/>
              </w:rPr>
              <w:t>2</w:t>
            </w:r>
            <w:r>
              <w:rPr>
                <w:b w:val="0"/>
                <w:bCs/>
                <w:sz w:val="24"/>
                <w:szCs w:val="24"/>
              </w:rPr>
              <w:fldChar w:fldCharType="end"/>
            </w:r>
          </w:p>
        </w:sdtContent>
      </w:sdt>
    </w:sdtContent>
  </w:sdt>
  <w:p w14:paraId="0C2F5DDE" w14:textId="197E689A" w:rsidR="00F9354A" w:rsidRDefault="00F9354A">
    <w:pPr>
      <w:pStyle w:val="Stopka"/>
    </w:pPr>
    <w:r w:rsidRPr="00DA52A1">
      <w:rPr>
        <w:noProof/>
        <w:lang w:eastAsia="pl-PL"/>
      </w:rPr>
      <w:drawing>
        <wp:anchor distT="0" distB="0" distL="114300" distR="114300" simplePos="0" relativeHeight="251671552" behindDoc="1" locked="1" layoutInCell="1" allowOverlap="1" wp14:anchorId="2BFB851A" wp14:editId="6B2E10F5">
          <wp:simplePos x="0" y="0"/>
          <wp:positionH relativeFrom="column">
            <wp:posOffset>4589780</wp:posOffset>
          </wp:positionH>
          <wp:positionV relativeFrom="page">
            <wp:posOffset>9825990</wp:posOffset>
          </wp:positionV>
          <wp:extent cx="1231200" cy="849600"/>
          <wp:effectExtent l="0" t="0" r="0" b="0"/>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31200" cy="849600"/>
                  </a:xfrm>
                  <a:prstGeom prst="rect">
                    <a:avLst/>
                  </a:prstGeom>
                </pic:spPr>
              </pic:pic>
            </a:graphicData>
          </a:graphic>
        </wp:anchor>
      </w:drawing>
    </w:r>
    <w:r>
      <w:rPr>
        <w:noProof/>
      </w:rPr>
      <mc:AlternateContent>
        <mc:Choice Requires="wps">
          <w:drawing>
            <wp:anchor distT="0" distB="0" distL="114300" distR="114300" simplePos="0" relativeHeight="251672576" behindDoc="1" locked="1" layoutInCell="1" allowOverlap="1" wp14:anchorId="614D7107" wp14:editId="33A34442">
              <wp:simplePos x="0" y="0"/>
              <wp:positionH relativeFrom="margin">
                <wp:posOffset>-4445</wp:posOffset>
              </wp:positionH>
              <wp:positionV relativeFrom="page">
                <wp:posOffset>9822180</wp:posOffset>
              </wp:positionV>
              <wp:extent cx="4612640" cy="431800"/>
              <wp:effectExtent l="0" t="0" r="0" b="0"/>
              <wp:wrapNone/>
              <wp:docPr id="8" name="Pole tekstow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4612640" cy="431800"/>
                      </a:xfrm>
                      <a:prstGeom prst="rect">
                        <a:avLst/>
                      </a:prstGeom>
                      <a:noFill/>
                      <a:ln w="9525">
                        <a:noFill/>
                        <a:miter lim="800000"/>
                        <a:headEnd/>
                        <a:tailEnd/>
                      </a:ln>
                    </wps:spPr>
                    <wps:txbx>
                      <w:txbxContent>
                        <w:p w14:paraId="23CA0204" w14:textId="77777777" w:rsidR="00F9354A" w:rsidRDefault="00F9354A" w:rsidP="00ED2582">
                          <w:pPr>
                            <w:pStyle w:val="LukStopka-adres"/>
                          </w:pPr>
                          <w:r>
                            <w:t>Sieć Badawcza Łukasiewicz – Instytut Elektrotechniki</w:t>
                          </w:r>
                        </w:p>
                        <w:p w14:paraId="17BC1D69" w14:textId="77777777" w:rsidR="00F9354A" w:rsidRDefault="00F9354A" w:rsidP="00ED2582">
                          <w:pPr>
                            <w:pStyle w:val="LukStopka-adres"/>
                          </w:pPr>
                          <w:r>
                            <w:t>04-703 Warszawa, ul. Mieczysława Pożaryskiego 28, Tel: +48 22 11 25 200,</w:t>
                          </w:r>
                        </w:p>
                        <w:p w14:paraId="26C10356" w14:textId="77777777" w:rsidR="00F9354A" w:rsidRDefault="00F9354A" w:rsidP="00ED2582">
                          <w:pPr>
                            <w:pStyle w:val="LukStopka-adres"/>
                          </w:pPr>
                          <w:r>
                            <w:t>E-mail: iel@iel.pl | NIP: 525 000 76 84, REGON: 000037902</w:t>
                          </w:r>
                        </w:p>
                        <w:p w14:paraId="55A9CAF0" w14:textId="343AA5FB" w:rsidR="00F9354A" w:rsidRPr="004F5805" w:rsidRDefault="00F9354A" w:rsidP="00DA52A1">
                          <w:pPr>
                            <w:pStyle w:val="LukStopka-adres"/>
                            <w:rPr>
                              <w:lang w:val="de-DE"/>
                            </w:rPr>
                          </w:pPr>
                          <w:r>
                            <w:t>Sąd Rejonowy dla M.st. Warszawy w Warszawie, XIII Wydział Gospodarczy KRS nr 0000047884</w:t>
                          </w:r>
                          <w:r>
                            <w:softHyphen/>
                          </w:r>
                          <w:r>
                            <w:softHyphen/>
                          </w:r>
                          <w:r>
                            <w:softHyphen/>
                          </w:r>
                        </w:p>
                      </w:txbxContent>
                    </wps:txbx>
                    <wps:bodyPr rot="0" vert="horz" wrap="square" lIns="0" tIns="0" rIns="0" bIns="0" anchor="b"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614D7107" id="_x0000_t202" coordsize="21600,21600" o:spt="202" path="m,l,21600r21600,l21600,xe">
              <v:stroke joinstyle="miter"/>
              <v:path gradientshapeok="t" o:connecttype="rect"/>
            </v:shapetype>
            <v:shape id="Pole tekstowe 2" o:spid="_x0000_s1026" type="#_x0000_t202" style="position:absolute;left:0;text-align:left;margin-left:-.35pt;margin-top:773.4pt;width:363.2pt;height:34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" filled="f" stroked="f">
              <o:lock v:ext="edit" aspectratio="t"/>
              <v:textbox style="mso-fit-shape-to-text:t" inset="0,0,0,0">
                <w:txbxContent>
                  <w:p w14:paraId="23CA0204" w14:textId="77777777" w:rsidR="00F9354A" w:rsidRDefault="00F9354A" w:rsidP="00ED2582">
                    <w:pPr>
                      <w:pStyle w:val="LukStopka-adres"/>
                    </w:pPr>
                    <w:r>
                      <w:t>Sieć Badawcza Łukasiewicz – Instytut Elektrotechniki</w:t>
                    </w:r>
                  </w:p>
                  <w:p w14:paraId="17BC1D69" w14:textId="77777777" w:rsidR="00F9354A" w:rsidRDefault="00F9354A" w:rsidP="00ED2582">
                    <w:pPr>
                      <w:pStyle w:val="LukStopka-adres"/>
                    </w:pPr>
                    <w:r>
                      <w:t>04-703 Warszawa, ul. Mieczysława Pożaryskiego 28, Tel: +48 22 11 25 200,</w:t>
                    </w:r>
                  </w:p>
                  <w:p w14:paraId="26C10356" w14:textId="77777777" w:rsidR="00F9354A" w:rsidRDefault="00F9354A" w:rsidP="00ED2582">
                    <w:pPr>
                      <w:pStyle w:val="LukStopka-adres"/>
                    </w:pPr>
                    <w:r>
                      <w:t>E-mail: iel@iel.pl | NIP: 525 000 76 84, REGON: 000037902</w:t>
                    </w:r>
                  </w:p>
                  <w:p w14:paraId="55A9CAF0" w14:textId="343AA5FB" w:rsidR="00F9354A" w:rsidRPr="004F5805" w:rsidRDefault="00F9354A" w:rsidP="00DA52A1">
                    <w:pPr>
                      <w:pStyle w:val="LukStopka-adres"/>
                      <w:rPr>
                        <w:lang w:val="de-DE"/>
                      </w:rPr>
                    </w:pPr>
                    <w:r>
                      <w:t>Sąd Rejonowy dla M.st. Warszawy w Warszawie, XIII Wydział Gospodarczy KRS nr 0000047884</w:t>
                    </w:r>
                    <w:r>
                      <w:softHyphen/>
                    </w:r>
                    <w:r>
                      <w:softHyphen/>
                    </w:r>
                    <w:r>
                      <w:softHyphen/>
                    </w:r>
                  </w:p>
                </w:txbxContent>
              </v:textbox>
              <w10:wrap anchorx="margin"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auto"/>
      </w:rPr>
      <w:id w:val="167754125"/>
      <w:docPartObj>
        <w:docPartGallery w:val="Page Numbers (Bottom of Page)"/>
        <w:docPartUnique/>
      </w:docPartObj>
    </w:sdtPr>
    <w:sdtEndPr/>
    <w:sdtContent>
      <w:sdt>
        <w:sdtPr>
          <w:rPr>
            <w:color w:val="auto"/>
          </w:rPr>
          <w:id w:val="-1705238520"/>
          <w:docPartObj>
            <w:docPartGallery w:val="Page Numbers (Top of Page)"/>
            <w:docPartUnique/>
          </w:docPartObj>
        </w:sdtPr>
        <w:sdtEndPr/>
        <w:sdtContent>
          <w:p w14:paraId="68E12197" w14:textId="77777777" w:rsidR="00F9354A" w:rsidRPr="00D40690" w:rsidRDefault="00F9354A" w:rsidP="00D40690">
            <w:pPr>
              <w:pStyle w:val="Stopka"/>
            </w:pPr>
            <w:r w:rsidRPr="00D40690">
              <w:t xml:space="preserve">Strona </w:t>
            </w:r>
            <w:r w:rsidRPr="00D40690">
              <w:fldChar w:fldCharType="begin"/>
            </w:r>
            <w:r w:rsidRPr="00D40690">
              <w:instrText>PAGE</w:instrText>
            </w:r>
            <w:r w:rsidRPr="00D40690">
              <w:fldChar w:fldCharType="separate"/>
            </w:r>
            <w:r>
              <w:rPr>
                <w:noProof/>
              </w:rPr>
              <w:t>1</w:t>
            </w:r>
            <w:r w:rsidRPr="00D40690">
              <w:fldChar w:fldCharType="end"/>
            </w:r>
            <w:r w:rsidRPr="00D40690">
              <w:t xml:space="preserve"> z </w:t>
            </w:r>
            <w:r w:rsidRPr="00D40690">
              <w:fldChar w:fldCharType="begin"/>
            </w:r>
            <w:r w:rsidRPr="00D40690">
              <w:instrText>NUMPAGES</w:instrText>
            </w:r>
            <w:r w:rsidRPr="00D40690">
              <w:fldChar w:fldCharType="separate"/>
            </w:r>
            <w:r>
              <w:rPr>
                <w:noProof/>
              </w:rPr>
              <w:t>2</w:t>
            </w:r>
            <w:r w:rsidRPr="00D40690">
              <w:fldChar w:fldCharType="end"/>
            </w:r>
          </w:p>
        </w:sdtContent>
      </w:sdt>
    </w:sdtContent>
  </w:sdt>
  <w:p w14:paraId="1FD29C43" w14:textId="600A36B2" w:rsidR="00F9354A" w:rsidRPr="00D06D36" w:rsidRDefault="00F9354A" w:rsidP="00D06D36">
    <w:pPr>
      <w:pStyle w:val="LukStopka-adres"/>
      <w:rPr>
        <w:spacing w:val="2"/>
      </w:rPr>
    </w:pPr>
    <w:r>
      <w:rPr>
        <w:spacing w:val="2"/>
        <w:lang w:eastAsia="pl-PL"/>
      </w:rPr>
      <w:drawing>
        <wp:anchor distT="0" distB="0" distL="114300" distR="114300" simplePos="0" relativeHeight="251661312" behindDoc="1" locked="1" layoutInCell="1" allowOverlap="1" wp14:anchorId="590AF5A8" wp14:editId="147F0EB1">
          <wp:simplePos x="0" y="0"/>
          <wp:positionH relativeFrom="column">
            <wp:posOffset>4594627</wp:posOffset>
          </wp:positionH>
          <wp:positionV relativeFrom="page">
            <wp:posOffset>9846945</wp:posOffset>
          </wp:positionV>
          <wp:extent cx="1231200" cy="849600"/>
          <wp:effectExtent l="0" t="0" r="0" b="0"/>
          <wp:wrapNone/>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31200" cy="849600"/>
                  </a:xfrm>
                  <a:prstGeom prst="rect">
                    <a:avLst/>
                  </a:prstGeom>
                </pic:spPr>
              </pic:pic>
            </a:graphicData>
          </a:graphic>
        </wp:anchor>
      </w:drawing>
    </w:r>
    <w:r>
      <w:rPr>
        <w:spacing w:val="2"/>
      </w:rPr>
      <mc:AlternateContent>
        <mc:Choice Requires="wps">
          <w:drawing>
            <wp:anchor distT="0" distB="0" distL="114300" distR="114300" simplePos="0" relativeHeight="251662336" behindDoc="1" locked="1" layoutInCell="1" allowOverlap="1" wp14:anchorId="69635BEA" wp14:editId="27256115">
              <wp:simplePos x="0" y="0"/>
              <wp:positionH relativeFrom="margin">
                <wp:align>left</wp:align>
              </wp:positionH>
              <wp:positionV relativeFrom="page">
                <wp:posOffset>9841230</wp:posOffset>
              </wp:positionV>
              <wp:extent cx="4554855" cy="431800"/>
              <wp:effectExtent l="0" t="0" r="0" b="0"/>
              <wp:wrapNone/>
              <wp:docPr id="217" name="Pole tekstow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4554855" cy="431800"/>
                      </a:xfrm>
                      <a:prstGeom prst="rect">
                        <a:avLst/>
                      </a:prstGeom>
                      <a:noFill/>
                      <a:ln w="9525">
                        <a:noFill/>
                        <a:miter lim="800000"/>
                        <a:headEnd/>
                        <a:tailEnd/>
                      </a:ln>
                    </wps:spPr>
                    <wps:txbx>
                      <w:txbxContent>
                        <w:p w14:paraId="10DC1BB4" w14:textId="6898A40B" w:rsidR="00F9354A" w:rsidRDefault="00F9354A" w:rsidP="00DA52A1">
                          <w:pPr>
                            <w:pStyle w:val="LukStopka-adres"/>
                          </w:pPr>
                          <w:r>
                            <w:t>Sieć Badawcza Łukasiewicz – Instytut Elektrotechniki</w:t>
                          </w:r>
                        </w:p>
                        <w:p w14:paraId="671F8F58" w14:textId="70FD585D" w:rsidR="00F9354A" w:rsidRDefault="00F9354A" w:rsidP="00DA52A1">
                          <w:pPr>
                            <w:pStyle w:val="LukStopka-adres"/>
                          </w:pPr>
                          <w:r>
                            <w:t>04-703 Warszawa, ul. Mieczysława Pożaryskiego 28, Tel: +48 22 11 25 200,</w:t>
                          </w:r>
                        </w:p>
                        <w:p w14:paraId="40CB23B2" w14:textId="77777777" w:rsidR="00F9354A" w:rsidRDefault="00F9354A" w:rsidP="00DA52A1">
                          <w:pPr>
                            <w:pStyle w:val="LukStopka-adres"/>
                          </w:pPr>
                          <w:r>
                            <w:t>E-mail: iel@iel.pl | NIP: 525 000 76 84, REGON: 000037902</w:t>
                          </w:r>
                        </w:p>
                        <w:p w14:paraId="4C253FC0" w14:textId="03CD2D76" w:rsidR="00F9354A" w:rsidRPr="004F5805" w:rsidRDefault="00F9354A" w:rsidP="00DA52A1">
                          <w:pPr>
                            <w:pStyle w:val="LukStopka-adres"/>
                            <w:rPr>
                              <w:lang w:val="de-DE"/>
                            </w:rPr>
                          </w:pPr>
                          <w:r>
                            <w:t>Sąd Rejonowy dla M.st. Warszawy w Warszawie, XIII Wydział Gospodarczy KRS nr 0000047884</w:t>
                          </w:r>
                          <w:r>
                            <w:softHyphen/>
                          </w:r>
                          <w:r>
                            <w:softHyphen/>
                          </w:r>
                          <w:r>
                            <w:softHyphen/>
                          </w:r>
                        </w:p>
                      </w:txbxContent>
                    </wps:txbx>
                    <wps:bodyPr rot="0" vert="horz" wrap="square" lIns="0" tIns="0" rIns="0" bIns="0" anchor="b"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69635BEA" id="_x0000_t202" coordsize="21600,21600" o:spt="202" path="m,l,21600r21600,l21600,xe">
              <v:stroke joinstyle="miter"/>
              <v:path gradientshapeok="t" o:connecttype="rect"/>
            </v:shapetype>
            <v:shape id="_x0000_s1027" type="#_x0000_t202" style="position:absolute;margin-left:0;margin-top:774.9pt;width:358.65pt;height:34pt;z-index:-25165414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" filled="f" stroked="f">
              <o:lock v:ext="edit" aspectratio="t"/>
              <v:textbox style="mso-fit-shape-to-text:t" inset="0,0,0,0">
                <w:txbxContent>
                  <w:p w14:paraId="10DC1BB4" w14:textId="6898A40B" w:rsidR="00F9354A" w:rsidRDefault="00F9354A" w:rsidP="00DA52A1">
                    <w:pPr>
                      <w:pStyle w:val="LukStopka-adres"/>
                    </w:pPr>
                    <w:r>
                      <w:t>Sieć Badawcza Łukasiewicz – Instytut Elektrotechniki</w:t>
                    </w:r>
                  </w:p>
                  <w:p w14:paraId="671F8F58" w14:textId="70FD585D" w:rsidR="00F9354A" w:rsidRDefault="00F9354A" w:rsidP="00DA52A1">
                    <w:pPr>
                      <w:pStyle w:val="LukStopka-adres"/>
                    </w:pPr>
                    <w:r>
                      <w:t>04-703 Warszawa, ul. Mieczysława Pożaryskiego 28, Tel: +48 22 11 25 200,</w:t>
                    </w:r>
                  </w:p>
                  <w:p w14:paraId="40CB23B2" w14:textId="77777777" w:rsidR="00F9354A" w:rsidRDefault="00F9354A" w:rsidP="00DA52A1">
                    <w:pPr>
                      <w:pStyle w:val="LukStopka-adres"/>
                    </w:pPr>
                    <w:r>
                      <w:t>E-mail: iel@iel.pl | NIP: 525 000 76 84, REGON: 000037902</w:t>
                    </w:r>
                  </w:p>
                  <w:p w14:paraId="4C253FC0" w14:textId="03CD2D76" w:rsidR="00F9354A" w:rsidRPr="004F5805" w:rsidRDefault="00F9354A" w:rsidP="00DA52A1">
                    <w:pPr>
                      <w:pStyle w:val="LukStopka-adres"/>
                      <w:rPr>
                        <w:lang w:val="de-DE"/>
                      </w:rPr>
                    </w:pPr>
                    <w:r>
                      <w:t>Sąd Rejonowy dla M.st. Warszawy w Warszawie, XIII Wydział Gospodarczy KRS nr 0000047884</w:t>
                    </w:r>
                    <w:r>
                      <w:softHyphen/>
                    </w:r>
                    <w:r>
                      <w:softHyphen/>
                    </w:r>
                    <w:r>
                      <w:softHyphen/>
                    </w:r>
                  </w:p>
                </w:txbxContent>
              </v:textbox>
              <w10:wrap anchorx="margin" anchory="page"/>
              <w10:anchorlock/>
            </v:shape>
          </w:pict>
        </mc:Fallback>
      </mc:AlternateContent>
    </w:r>
    <w:r>
      <w:rPr>
        <w:spacing w:val="2"/>
      </w:rPr>
      <w:softHyphen/>
    </w:r>
    <w:r>
      <w:rPr>
        <w:spacing w:val="2"/>
      </w:rPr>
      <w:softHyphen/>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421777" w14:textId="77777777" w:rsidR="00DE4586" w:rsidRDefault="00DE4586" w:rsidP="006747BD">
      <w:pPr>
        <w:spacing w:after="0" w:line="240" w:lineRule="auto"/>
      </w:pPr>
      <w:r>
        <w:separator/>
      </w:r>
    </w:p>
  </w:footnote>
  <w:footnote w:type="continuationSeparator" w:id="0">
    <w:p w14:paraId="4224F9AB" w14:textId="77777777" w:rsidR="00DE4586" w:rsidRDefault="00DE4586" w:rsidP="00674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D4E79" w14:textId="77777777" w:rsidR="00F9354A" w:rsidRPr="00DA52A1" w:rsidRDefault="00F9354A">
    <w:pPr>
      <w:pStyle w:val="Nagwek"/>
    </w:pPr>
    <w:r>
      <w:rPr>
        <w:noProof/>
        <w:lang w:eastAsia="pl-PL"/>
      </w:rPr>
      <w:drawing>
        <wp:anchor distT="0" distB="0" distL="114300" distR="114300" simplePos="0" relativeHeight="251667456" behindDoc="1" locked="1" layoutInCell="1" allowOverlap="1" wp14:anchorId="72F5F447" wp14:editId="60A946B8">
          <wp:simplePos x="0" y="0"/>
          <wp:positionH relativeFrom="page">
            <wp:posOffset>0</wp:posOffset>
          </wp:positionH>
          <wp:positionV relativeFrom="page">
            <wp:posOffset>16510</wp:posOffset>
          </wp:positionV>
          <wp:extent cx="1702435" cy="2295525"/>
          <wp:effectExtent l="19050" t="0" r="0" b="0"/>
          <wp:wrapNone/>
          <wp:docPr id="2" name="Obraz 2" descr="Obraz zawierający obiek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ukasiewicz-Logo-Rozsz-Word.png"/>
                  <pic:cNvPicPr/>
                </pic:nvPicPr>
                <pic:blipFill>
                  <a:blip r:embed="rId1"/>
                  <a:stretch>
                    <a:fillRect/>
                  </a:stretch>
                </pic:blipFill>
                <pic:spPr>
                  <a:xfrm>
                    <a:off x="0" y="0"/>
                    <a:ext cx="1702435" cy="229552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31EB4F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8C8012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65AE8C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A2EDF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314940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236FAD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922F5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CA65B3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D6CF1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44C3EA"/>
    <w:lvl w:ilvl="0">
      <w:start w:val="1"/>
      <w:numFmt w:val="bullet"/>
      <w:pStyle w:val="Listapunktowana"/>
      <w:lvlText w:val=""/>
      <w:lvlJc w:val="left"/>
      <w:pPr>
        <w:tabs>
          <w:tab w:val="num" w:pos="360"/>
        </w:tabs>
        <w:ind w:left="360" w:hanging="360"/>
      </w:pPr>
      <w:rPr>
        <w:rFonts w:ascii="Symbol" w:hAnsi="Symbol" w:hint="default"/>
      </w:rPr>
    </w:lvl>
  </w:abstractNum>
  <w:num w:numId="1">
    <w:abstractNumId w:val="9"/>
  </w:num>
  <w:num w:numId="2">
    <w:abstractNumId w:val="8"/>
  </w:num>
  <w:num w:numId="3">
    <w:abstractNumId w:val="3"/>
  </w:num>
  <w:num w:numId="4">
    <w:abstractNumId w:val="2"/>
  </w:num>
  <w:num w:numId="5">
    <w:abstractNumId w:val="1"/>
  </w:num>
  <w:num w:numId="6">
    <w:abstractNumId w:val="0"/>
  </w:num>
  <w:num w:numId="7">
    <w:abstractNumId w:val="7"/>
  </w:num>
  <w:num w:numId="8">
    <w:abstractNumId w:val="6"/>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A88"/>
    <w:rsid w:val="00006C34"/>
    <w:rsid w:val="00014614"/>
    <w:rsid w:val="000151DD"/>
    <w:rsid w:val="000520CE"/>
    <w:rsid w:val="00056980"/>
    <w:rsid w:val="00070438"/>
    <w:rsid w:val="00077647"/>
    <w:rsid w:val="00080410"/>
    <w:rsid w:val="0008246C"/>
    <w:rsid w:val="00093708"/>
    <w:rsid w:val="000A77DA"/>
    <w:rsid w:val="000C0EA6"/>
    <w:rsid w:val="000C58EF"/>
    <w:rsid w:val="000F3883"/>
    <w:rsid w:val="000F5275"/>
    <w:rsid w:val="00126CA8"/>
    <w:rsid w:val="001560B3"/>
    <w:rsid w:val="00163786"/>
    <w:rsid w:val="00185117"/>
    <w:rsid w:val="001C4C2C"/>
    <w:rsid w:val="001F0C50"/>
    <w:rsid w:val="00201BEF"/>
    <w:rsid w:val="00231524"/>
    <w:rsid w:val="00233E88"/>
    <w:rsid w:val="0023711E"/>
    <w:rsid w:val="00251BFD"/>
    <w:rsid w:val="0025363F"/>
    <w:rsid w:val="00292D88"/>
    <w:rsid w:val="0029386D"/>
    <w:rsid w:val="002A2DA1"/>
    <w:rsid w:val="002B26F2"/>
    <w:rsid w:val="002C4E70"/>
    <w:rsid w:val="002D48BE"/>
    <w:rsid w:val="002F4540"/>
    <w:rsid w:val="00312B80"/>
    <w:rsid w:val="00317D01"/>
    <w:rsid w:val="00332E65"/>
    <w:rsid w:val="00335F9F"/>
    <w:rsid w:val="00344C51"/>
    <w:rsid w:val="00345D37"/>
    <w:rsid w:val="00346C00"/>
    <w:rsid w:val="00352C25"/>
    <w:rsid w:val="00354A18"/>
    <w:rsid w:val="00361949"/>
    <w:rsid w:val="003C1A88"/>
    <w:rsid w:val="003C72AA"/>
    <w:rsid w:val="003E1814"/>
    <w:rsid w:val="003E48A3"/>
    <w:rsid w:val="003E718D"/>
    <w:rsid w:val="003F043E"/>
    <w:rsid w:val="003F4BA3"/>
    <w:rsid w:val="004114AE"/>
    <w:rsid w:val="00417FA7"/>
    <w:rsid w:val="0045240D"/>
    <w:rsid w:val="00471965"/>
    <w:rsid w:val="00483112"/>
    <w:rsid w:val="004850A9"/>
    <w:rsid w:val="00490F91"/>
    <w:rsid w:val="004D4763"/>
    <w:rsid w:val="004F10E8"/>
    <w:rsid w:val="004F5805"/>
    <w:rsid w:val="005261CB"/>
    <w:rsid w:val="00526CDD"/>
    <w:rsid w:val="00540F7A"/>
    <w:rsid w:val="00545B21"/>
    <w:rsid w:val="00546D96"/>
    <w:rsid w:val="00551AE7"/>
    <w:rsid w:val="005658F5"/>
    <w:rsid w:val="005975B6"/>
    <w:rsid w:val="005A021A"/>
    <w:rsid w:val="005B56D6"/>
    <w:rsid w:val="005D1495"/>
    <w:rsid w:val="005D1E58"/>
    <w:rsid w:val="005F0E1B"/>
    <w:rsid w:val="00633F72"/>
    <w:rsid w:val="00670386"/>
    <w:rsid w:val="00671AF7"/>
    <w:rsid w:val="006747BD"/>
    <w:rsid w:val="0068124C"/>
    <w:rsid w:val="00685711"/>
    <w:rsid w:val="00694870"/>
    <w:rsid w:val="006957FA"/>
    <w:rsid w:val="006C5CE6"/>
    <w:rsid w:val="006D6DE5"/>
    <w:rsid w:val="006E5990"/>
    <w:rsid w:val="00701EE9"/>
    <w:rsid w:val="007242D9"/>
    <w:rsid w:val="00725EAC"/>
    <w:rsid w:val="00774712"/>
    <w:rsid w:val="0079594B"/>
    <w:rsid w:val="007A6BD9"/>
    <w:rsid w:val="007B7790"/>
    <w:rsid w:val="007C64FE"/>
    <w:rsid w:val="007D5C1F"/>
    <w:rsid w:val="007F1039"/>
    <w:rsid w:val="007F3C64"/>
    <w:rsid w:val="007F6271"/>
    <w:rsid w:val="007F6CAC"/>
    <w:rsid w:val="007F6CB9"/>
    <w:rsid w:val="00800E4E"/>
    <w:rsid w:val="00802C3F"/>
    <w:rsid w:val="00805DF6"/>
    <w:rsid w:val="00821F16"/>
    <w:rsid w:val="008225CD"/>
    <w:rsid w:val="008368C0"/>
    <w:rsid w:val="0084396A"/>
    <w:rsid w:val="008439A9"/>
    <w:rsid w:val="00844574"/>
    <w:rsid w:val="00845B9A"/>
    <w:rsid w:val="00850710"/>
    <w:rsid w:val="00854B7B"/>
    <w:rsid w:val="00880945"/>
    <w:rsid w:val="008906FB"/>
    <w:rsid w:val="00897292"/>
    <w:rsid w:val="008C1729"/>
    <w:rsid w:val="008C75DD"/>
    <w:rsid w:val="008F209D"/>
    <w:rsid w:val="008F639C"/>
    <w:rsid w:val="00911016"/>
    <w:rsid w:val="00912924"/>
    <w:rsid w:val="00914327"/>
    <w:rsid w:val="0093088C"/>
    <w:rsid w:val="009329DF"/>
    <w:rsid w:val="0093659E"/>
    <w:rsid w:val="00962DD7"/>
    <w:rsid w:val="009633A5"/>
    <w:rsid w:val="00967FF7"/>
    <w:rsid w:val="009849FE"/>
    <w:rsid w:val="00990625"/>
    <w:rsid w:val="009A33E6"/>
    <w:rsid w:val="009B4F52"/>
    <w:rsid w:val="009D4892"/>
    <w:rsid w:val="009D4C4D"/>
    <w:rsid w:val="009E680E"/>
    <w:rsid w:val="009F5EA1"/>
    <w:rsid w:val="00A120CC"/>
    <w:rsid w:val="00A36F46"/>
    <w:rsid w:val="00A525E2"/>
    <w:rsid w:val="00A52C29"/>
    <w:rsid w:val="00A66107"/>
    <w:rsid w:val="00A7501E"/>
    <w:rsid w:val="00A8695C"/>
    <w:rsid w:val="00A95229"/>
    <w:rsid w:val="00AB135F"/>
    <w:rsid w:val="00AE4898"/>
    <w:rsid w:val="00B16679"/>
    <w:rsid w:val="00B54B1C"/>
    <w:rsid w:val="00B54F0A"/>
    <w:rsid w:val="00B5694D"/>
    <w:rsid w:val="00B61F8A"/>
    <w:rsid w:val="00B63A46"/>
    <w:rsid w:val="00B71528"/>
    <w:rsid w:val="00B72679"/>
    <w:rsid w:val="00B75502"/>
    <w:rsid w:val="00B90068"/>
    <w:rsid w:val="00BB6D77"/>
    <w:rsid w:val="00BC21E5"/>
    <w:rsid w:val="00BC36A3"/>
    <w:rsid w:val="00BF111E"/>
    <w:rsid w:val="00C1654B"/>
    <w:rsid w:val="00C41F9D"/>
    <w:rsid w:val="00C4394E"/>
    <w:rsid w:val="00C556EC"/>
    <w:rsid w:val="00C730DB"/>
    <w:rsid w:val="00C736D5"/>
    <w:rsid w:val="00C90698"/>
    <w:rsid w:val="00CC6F00"/>
    <w:rsid w:val="00CE5A5A"/>
    <w:rsid w:val="00D005B3"/>
    <w:rsid w:val="00D01579"/>
    <w:rsid w:val="00D0386C"/>
    <w:rsid w:val="00D06D36"/>
    <w:rsid w:val="00D12403"/>
    <w:rsid w:val="00D20B8D"/>
    <w:rsid w:val="00D22FDA"/>
    <w:rsid w:val="00D40690"/>
    <w:rsid w:val="00D94734"/>
    <w:rsid w:val="00DA30B4"/>
    <w:rsid w:val="00DA52A1"/>
    <w:rsid w:val="00DB531E"/>
    <w:rsid w:val="00DC0F47"/>
    <w:rsid w:val="00DC6BDB"/>
    <w:rsid w:val="00DD4281"/>
    <w:rsid w:val="00DD78B1"/>
    <w:rsid w:val="00DE4586"/>
    <w:rsid w:val="00E13BA4"/>
    <w:rsid w:val="00E434A1"/>
    <w:rsid w:val="00E43EC2"/>
    <w:rsid w:val="00E503A1"/>
    <w:rsid w:val="00EB260F"/>
    <w:rsid w:val="00EC54B1"/>
    <w:rsid w:val="00ED162D"/>
    <w:rsid w:val="00ED2582"/>
    <w:rsid w:val="00ED3503"/>
    <w:rsid w:val="00ED7B5D"/>
    <w:rsid w:val="00EE493C"/>
    <w:rsid w:val="00EE7BEE"/>
    <w:rsid w:val="00EF4FBB"/>
    <w:rsid w:val="00F00895"/>
    <w:rsid w:val="00F26FF4"/>
    <w:rsid w:val="00F4729E"/>
    <w:rsid w:val="00F8139D"/>
    <w:rsid w:val="00F838CD"/>
    <w:rsid w:val="00F9354A"/>
    <w:rsid w:val="00FA4307"/>
    <w:rsid w:val="00FA4F8D"/>
    <w:rsid w:val="00FA7BDF"/>
    <w:rsid w:val="00FB4991"/>
    <w:rsid w:val="00FD38CC"/>
    <w:rsid w:val="00FD79FE"/>
    <w:rsid w:val="00FE5B88"/>
    <w:rsid w:val="00FF4B3F"/>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5F3A93D"/>
  <w15:docId w15:val="{2B25E6C3-26AC-499D-889C-EC28C188B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C1729"/>
    <w:pPr>
      <w:spacing w:after="280" w:line="280" w:lineRule="exact"/>
      <w:jc w:val="both"/>
    </w:pPr>
    <w:rPr>
      <w:color w:val="000000" w:themeColor="background1"/>
      <w:spacing w:val="4"/>
      <w:sz w:val="20"/>
    </w:rPr>
  </w:style>
  <w:style w:type="paragraph" w:styleId="Nagwek1">
    <w:name w:val="heading 1"/>
    <w:basedOn w:val="Normalny"/>
    <w:next w:val="Normalny"/>
    <w:link w:val="Nagwek1Znak"/>
    <w:uiPriority w:val="9"/>
    <w:rsid w:val="00231524"/>
    <w:pPr>
      <w:keepNext/>
      <w:keepLines/>
      <w:spacing w:before="240" w:after="0"/>
      <w:outlineLvl w:val="0"/>
    </w:pPr>
    <w:rPr>
      <w:rFonts w:asciiTheme="majorHAnsi" w:eastAsiaTheme="majorEastAsia" w:hAnsiTheme="majorHAnsi" w:cstheme="majorBidi"/>
      <w:color w:val="auto"/>
      <w:sz w:val="32"/>
      <w:szCs w:val="32"/>
    </w:rPr>
  </w:style>
  <w:style w:type="paragraph" w:styleId="Nagwek2">
    <w:name w:val="heading 2"/>
    <w:basedOn w:val="Normalny"/>
    <w:next w:val="Normalny"/>
    <w:link w:val="Nagwek2Znak"/>
    <w:uiPriority w:val="9"/>
    <w:unhideWhenUsed/>
    <w:rsid w:val="00B16679"/>
    <w:pPr>
      <w:keepNext/>
      <w:keepLines/>
      <w:spacing w:before="40" w:after="0"/>
      <w:outlineLvl w:val="1"/>
    </w:pPr>
    <w:rPr>
      <w:rFonts w:asciiTheme="majorHAnsi" w:eastAsiaTheme="majorEastAsia" w:hAnsiTheme="majorHAnsi" w:cstheme="majorBidi"/>
      <w:color w:val="31A11F" w:themeColor="accent1" w:themeShade="BF"/>
      <w:sz w:val="26"/>
      <w:szCs w:val="26"/>
    </w:rPr>
  </w:style>
  <w:style w:type="paragraph" w:styleId="Nagwek3">
    <w:name w:val="heading 3"/>
    <w:basedOn w:val="Normalny"/>
    <w:next w:val="Normalny"/>
    <w:link w:val="Nagwek3Znak"/>
    <w:uiPriority w:val="9"/>
    <w:unhideWhenUsed/>
    <w:qFormat/>
    <w:rsid w:val="00B16679"/>
    <w:pPr>
      <w:keepNext/>
      <w:keepLines/>
      <w:spacing w:before="40" w:after="0"/>
      <w:outlineLvl w:val="2"/>
    </w:pPr>
    <w:rPr>
      <w:rFonts w:asciiTheme="majorHAnsi" w:eastAsiaTheme="majorEastAsia" w:hAnsiTheme="majorHAnsi" w:cstheme="majorBidi"/>
      <w:color w:val="216B15"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31524"/>
    <w:rPr>
      <w:rFonts w:asciiTheme="majorHAnsi" w:eastAsiaTheme="majorEastAsia" w:hAnsiTheme="majorHAnsi" w:cstheme="majorBidi"/>
      <w:spacing w:val="4"/>
      <w:sz w:val="32"/>
      <w:szCs w:val="32"/>
    </w:rPr>
  </w:style>
  <w:style w:type="paragraph" w:styleId="Nagwek">
    <w:name w:val="header"/>
    <w:basedOn w:val="Normalny"/>
    <w:link w:val="NagwekZnak"/>
    <w:uiPriority w:val="99"/>
    <w:unhideWhenUsed/>
    <w:rsid w:val="006747B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747BD"/>
    <w:rPr>
      <w:color w:val="000000" w:themeColor="background1"/>
      <w:spacing w:val="4"/>
      <w:sz w:val="20"/>
    </w:rPr>
  </w:style>
  <w:style w:type="paragraph" w:styleId="Stopka">
    <w:name w:val="footer"/>
    <w:basedOn w:val="Normalny"/>
    <w:link w:val="StopkaZnak"/>
    <w:uiPriority w:val="99"/>
    <w:unhideWhenUsed/>
    <w:rsid w:val="004F5805"/>
    <w:pPr>
      <w:tabs>
        <w:tab w:val="center" w:pos="4536"/>
        <w:tab w:val="right" w:pos="9072"/>
      </w:tabs>
      <w:spacing w:after="0" w:line="240" w:lineRule="auto"/>
    </w:pPr>
    <w:rPr>
      <w:b/>
    </w:rPr>
  </w:style>
  <w:style w:type="character" w:customStyle="1" w:styleId="StopkaZnak">
    <w:name w:val="Stopka Znak"/>
    <w:basedOn w:val="Domylnaczcionkaakapitu"/>
    <w:link w:val="Stopka"/>
    <w:uiPriority w:val="99"/>
    <w:rsid w:val="004F5805"/>
    <w:rPr>
      <w:b/>
      <w:color w:val="000000" w:themeColor="background1"/>
      <w:spacing w:val="4"/>
      <w:sz w:val="20"/>
    </w:rPr>
  </w:style>
  <w:style w:type="paragraph" w:customStyle="1" w:styleId="LukSzanownaPani">
    <w:name w:val="Luk_Szanowna Pani"/>
    <w:basedOn w:val="Normalny"/>
    <w:autoRedefine/>
    <w:qFormat/>
    <w:rsid w:val="00A36F46"/>
    <w:pPr>
      <w:spacing w:before="540" w:after="0"/>
      <w:ind w:left="4026"/>
    </w:pPr>
    <w:rPr>
      <w:rFonts w:ascii="Verdana" w:hAnsi="Verdana" w:cs="Verdana"/>
      <w:color w:val="auto"/>
      <w:spacing w:val="0"/>
      <w:szCs w:val="20"/>
    </w:rPr>
  </w:style>
  <w:style w:type="paragraph" w:customStyle="1" w:styleId="LukImiiNazwwisko">
    <w:name w:val="Luk_Imię i Nazwwisko"/>
    <w:basedOn w:val="LucInstytut"/>
    <w:qFormat/>
    <w:rsid w:val="00D005B3"/>
    <w:rPr>
      <w:b/>
    </w:rPr>
  </w:style>
  <w:style w:type="paragraph" w:customStyle="1" w:styleId="LukNagloweklistu">
    <w:name w:val="Luk_Naglowek_listu"/>
    <w:basedOn w:val="LucInstytut"/>
    <w:autoRedefine/>
    <w:qFormat/>
    <w:rsid w:val="005D1495"/>
    <w:pPr>
      <w:spacing w:before="560" w:after="560"/>
      <w:ind w:left="0"/>
    </w:pPr>
    <w:rPr>
      <w:b/>
    </w:rPr>
  </w:style>
  <w:style w:type="paragraph" w:customStyle="1" w:styleId="LucInstytut">
    <w:name w:val="Luc_Instytut"/>
    <w:basedOn w:val="LukSzanownaPani"/>
    <w:qFormat/>
    <w:rsid w:val="00D005B3"/>
    <w:pPr>
      <w:spacing w:before="0"/>
    </w:pPr>
  </w:style>
  <w:style w:type="paragraph" w:customStyle="1" w:styleId="LukStopka-adres">
    <w:name w:val="Luk_Stopka-adres"/>
    <w:basedOn w:val="Normalny"/>
    <w:qFormat/>
    <w:rsid w:val="00D06D36"/>
    <w:pPr>
      <w:spacing w:after="0" w:line="170" w:lineRule="exact"/>
      <w:jc w:val="left"/>
    </w:pPr>
    <w:rPr>
      <w:noProof/>
      <w:color w:val="808080" w:themeColor="text2"/>
      <w:sz w:val="14"/>
      <w:szCs w:val="14"/>
    </w:rPr>
  </w:style>
  <w:style w:type="paragraph" w:styleId="Listapunktowana">
    <w:name w:val="List Bullet"/>
    <w:basedOn w:val="Normalny"/>
    <w:uiPriority w:val="99"/>
    <w:unhideWhenUsed/>
    <w:rsid w:val="00854B7B"/>
    <w:pPr>
      <w:numPr>
        <w:numId w:val="1"/>
      </w:numPr>
      <w:contextualSpacing/>
    </w:pPr>
  </w:style>
  <w:style w:type="table" w:styleId="Tabela-Siatka">
    <w:name w:val="Table Grid"/>
    <w:basedOn w:val="Standardowy"/>
    <w:uiPriority w:val="39"/>
    <w:rsid w:val="00A36F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ucZwyrazami">
    <w:name w:val="Luc_Z_wyrazami"/>
    <w:basedOn w:val="Normalny"/>
    <w:autoRedefine/>
    <w:qFormat/>
    <w:rsid w:val="00821F16"/>
    <w:pPr>
      <w:spacing w:before="1360" w:after="840"/>
      <w:jc w:val="left"/>
    </w:pPr>
  </w:style>
  <w:style w:type="paragraph" w:styleId="Bezodstpw">
    <w:name w:val="No Spacing"/>
    <w:aliases w:val="Luc_Bez odstępów"/>
    <w:basedOn w:val="Normalny"/>
    <w:autoRedefine/>
    <w:uiPriority w:val="1"/>
    <w:qFormat/>
    <w:rsid w:val="00821F16"/>
    <w:pPr>
      <w:spacing w:after="0"/>
      <w:jc w:val="left"/>
    </w:pPr>
  </w:style>
  <w:style w:type="character" w:customStyle="1" w:styleId="Nagwek2Znak">
    <w:name w:val="Nagłówek 2 Znak"/>
    <w:basedOn w:val="Domylnaczcionkaakapitu"/>
    <w:link w:val="Nagwek2"/>
    <w:uiPriority w:val="9"/>
    <w:rsid w:val="00B16679"/>
    <w:rPr>
      <w:rFonts w:asciiTheme="majorHAnsi" w:eastAsiaTheme="majorEastAsia" w:hAnsiTheme="majorHAnsi" w:cstheme="majorBidi"/>
      <w:color w:val="31A11F" w:themeColor="accent1" w:themeShade="BF"/>
      <w:spacing w:val="4"/>
      <w:sz w:val="26"/>
      <w:szCs w:val="26"/>
    </w:rPr>
  </w:style>
  <w:style w:type="character" w:customStyle="1" w:styleId="Nagwek3Znak">
    <w:name w:val="Nagłówek 3 Znak"/>
    <w:basedOn w:val="Domylnaczcionkaakapitu"/>
    <w:link w:val="Nagwek3"/>
    <w:uiPriority w:val="9"/>
    <w:rsid w:val="00B16679"/>
    <w:rPr>
      <w:rFonts w:asciiTheme="majorHAnsi" w:eastAsiaTheme="majorEastAsia" w:hAnsiTheme="majorHAnsi" w:cstheme="majorBidi"/>
      <w:color w:val="216B15" w:themeColor="accent1" w:themeShade="7F"/>
      <w:spacing w:val="4"/>
      <w:sz w:val="24"/>
      <w:szCs w:val="24"/>
    </w:rPr>
  </w:style>
  <w:style w:type="paragraph" w:styleId="Nagwekspisutreci">
    <w:name w:val="TOC Heading"/>
    <w:basedOn w:val="Nagwek1"/>
    <w:next w:val="Normalny"/>
    <w:uiPriority w:val="39"/>
    <w:unhideWhenUsed/>
    <w:qFormat/>
    <w:rsid w:val="00B16679"/>
    <w:pPr>
      <w:spacing w:line="259" w:lineRule="auto"/>
      <w:jc w:val="left"/>
      <w:outlineLvl w:val="9"/>
    </w:pPr>
    <w:rPr>
      <w:color w:val="31A11F" w:themeColor="accent1" w:themeShade="BF"/>
      <w:spacing w:val="0"/>
      <w:lang w:eastAsia="pl-PL"/>
    </w:rPr>
  </w:style>
  <w:style w:type="paragraph" w:styleId="Spistreci1">
    <w:name w:val="toc 1"/>
    <w:basedOn w:val="Normalny"/>
    <w:next w:val="Normalny"/>
    <w:autoRedefine/>
    <w:uiPriority w:val="39"/>
    <w:unhideWhenUsed/>
    <w:rsid w:val="00B16679"/>
    <w:pPr>
      <w:spacing w:after="100"/>
    </w:pPr>
  </w:style>
  <w:style w:type="character" w:styleId="Hipercze">
    <w:name w:val="Hyperlink"/>
    <w:basedOn w:val="Domylnaczcionkaakapitu"/>
    <w:uiPriority w:val="99"/>
    <w:unhideWhenUsed/>
    <w:rsid w:val="00B16679"/>
    <w:rPr>
      <w:color w:val="0000FF" w:themeColor="hyperlink"/>
      <w:u w:val="single"/>
    </w:rPr>
  </w:style>
  <w:style w:type="paragraph" w:styleId="Tekstdymka">
    <w:name w:val="Balloon Text"/>
    <w:basedOn w:val="Normalny"/>
    <w:link w:val="TekstdymkaZnak"/>
    <w:uiPriority w:val="99"/>
    <w:semiHidden/>
    <w:unhideWhenUsed/>
    <w:rsid w:val="0023711E"/>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23711E"/>
    <w:rPr>
      <w:rFonts w:ascii="Segoe UI" w:hAnsi="Segoe UI" w:cs="Segoe UI"/>
      <w:color w:val="000000" w:themeColor="background1"/>
      <w:spacing w:val="4"/>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fdebrabander/Arduino-LiquidCrystal-I2C-library"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Standard\USTAWI~1\Temp\Katalog%20tymczasowy%202%20dla%20Papier%20firmowy_Instytuty%20&#321;ukasiewicza.zip\Papier%20firmowy_Instytuty%20+&#252;ukasiewicza\Papier%20firmowy_Instytut%20+&#252;ukasiewicza_PL_szablon.dotx" TargetMode="External"/></Relationships>
</file>

<file path=word/theme/theme1.xml><?xml version="1.0" encoding="utf-8"?>
<a:theme xmlns:a="http://schemas.openxmlformats.org/drawingml/2006/main" name="Motyw pakietu Office">
  <a:themeElements>
    <a:clrScheme name="Lukasiewicz-kolory_Word">
      <a:dk1>
        <a:srgbClr val="000000"/>
      </a:dk1>
      <a:lt1>
        <a:srgbClr val="000000"/>
      </a:lt1>
      <a:dk2>
        <a:srgbClr val="808080"/>
      </a:dk2>
      <a:lt2>
        <a:srgbClr val="000000"/>
      </a:lt2>
      <a:accent1>
        <a:srgbClr val="44D62C"/>
      </a:accent1>
      <a:accent2>
        <a:srgbClr val="0085CA"/>
      </a:accent2>
      <a:accent3>
        <a:srgbClr val="EF3340"/>
      </a:accent3>
      <a:accent4>
        <a:srgbClr val="963CBD"/>
      </a:accent4>
      <a:accent5>
        <a:srgbClr val="FF0098"/>
      </a:accent5>
      <a:accent6>
        <a:srgbClr val="008578"/>
      </a:accent6>
      <a:hlink>
        <a:srgbClr val="0000FF"/>
      </a:hlink>
      <a:folHlink>
        <a:srgbClr val="800080"/>
      </a:folHlink>
    </a:clrScheme>
    <a:fontScheme name="Lukasiewicz-fonty-Word">
      <a:majorFont>
        <a:latin typeface="Verdana"/>
        <a:ea typeface=""/>
        <a:cs typeface=""/>
      </a:majorFont>
      <a:minorFont>
        <a:latin typeface="Verdana"/>
        <a:ea typeface=""/>
        <a:cs typeface=""/>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DEB452-97DF-4ADD-A9BE-E7A6C0E03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Papier firmowy_Instytut +üukasiewicza_PL_szablon.dotx</Template>
  <TotalTime>1086</TotalTime>
  <Pages>30</Pages>
  <Words>5317</Words>
  <Characters>31907</Characters>
  <Application>Microsoft Office Word</Application>
  <DocSecurity>0</DocSecurity>
  <Lines>265</Lines>
  <Paragraphs>74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37150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IE</dc:creator>
  <cp:keywords/>
  <dc:description/>
  <cp:lastModifiedBy>Dariusz Świerczyński</cp:lastModifiedBy>
  <cp:revision>153</cp:revision>
  <cp:lastPrinted>2020-02-07T19:43:00Z</cp:lastPrinted>
  <dcterms:created xsi:type="dcterms:W3CDTF">2020-03-05T13:04:00Z</dcterms:created>
  <dcterms:modified xsi:type="dcterms:W3CDTF">2020-09-03T07:11:00Z</dcterms:modified>
</cp:coreProperties>
</file>